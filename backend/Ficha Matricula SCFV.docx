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636D" w14:textId="77777777" w:rsidR="002E3E12" w:rsidRPr="00870204" w:rsidRDefault="002E3E12" w:rsidP="007175FE">
      <w:pPr>
        <w:pStyle w:val="Ttulo6"/>
        <w:spacing w:after="0"/>
        <w:ind w:left="0"/>
        <w:jc w:val="center"/>
        <w:rPr>
          <w:sz w:val="20"/>
          <w:szCs w:val="18"/>
        </w:rPr>
      </w:pPr>
      <w:r w:rsidRPr="00870204">
        <w:rPr>
          <w:sz w:val="20"/>
          <w:szCs w:val="18"/>
        </w:rPr>
        <w:t xml:space="preserve">UNIDADE: ACM – </w:t>
      </w:r>
      <w:r w:rsidR="00A97023">
        <w:rPr>
          <w:sz w:val="20"/>
          <w:szCs w:val="18"/>
        </w:rPr>
        <w:t>CARAPICUÍBA</w:t>
      </w:r>
    </w:p>
    <w:p w14:paraId="29D01E92" w14:textId="77777777" w:rsidR="00870204" w:rsidRPr="00870204" w:rsidRDefault="00870204" w:rsidP="00870204">
      <w:pPr>
        <w:rPr>
          <w:sz w:val="24"/>
        </w:rPr>
      </w:pPr>
    </w:p>
    <w:p w14:paraId="303195F1" w14:textId="77777777" w:rsidR="002E3E12" w:rsidRDefault="002E3E12" w:rsidP="007A39A1">
      <w:pPr>
        <w:spacing w:after="80"/>
        <w:jc w:val="center"/>
        <w:rPr>
          <w:rFonts w:ascii="Arial" w:hAnsi="Arial"/>
          <w:b/>
          <w:sz w:val="16"/>
          <w:szCs w:val="18"/>
        </w:rPr>
      </w:pPr>
      <w:r w:rsidRPr="00870204">
        <w:rPr>
          <w:rFonts w:ascii="Arial" w:hAnsi="Arial"/>
          <w:b/>
        </w:rPr>
        <w:t xml:space="preserve">SERVIÇO: </w:t>
      </w:r>
      <w:r w:rsidRPr="00163BDB">
        <w:rPr>
          <w:rFonts w:ascii="Arial" w:hAnsi="Arial"/>
          <w:b/>
          <w:sz w:val="16"/>
          <w:szCs w:val="18"/>
        </w:rPr>
        <w:t>____</w:t>
      </w:r>
      <w:r w:rsidR="00870204">
        <w:rPr>
          <w:rFonts w:ascii="Arial" w:hAnsi="Arial"/>
          <w:b/>
          <w:sz w:val="16"/>
          <w:szCs w:val="18"/>
        </w:rPr>
        <w:t>_________________________________</w:t>
      </w:r>
      <w:r w:rsidRPr="00163BDB">
        <w:rPr>
          <w:rFonts w:ascii="Arial" w:hAnsi="Arial"/>
          <w:b/>
          <w:sz w:val="16"/>
          <w:szCs w:val="18"/>
        </w:rPr>
        <w:t>_____________________________________________</w:t>
      </w:r>
    </w:p>
    <w:p w14:paraId="7951FC4A" w14:textId="77777777" w:rsidR="007A39A1" w:rsidRPr="007A39A1" w:rsidRDefault="007A39A1" w:rsidP="007A39A1">
      <w:pPr>
        <w:spacing w:after="80"/>
        <w:jc w:val="center"/>
        <w:rPr>
          <w:rFonts w:ascii="Arial" w:hAnsi="Arial"/>
          <w:b/>
          <w:sz w:val="16"/>
          <w:szCs w:val="18"/>
          <w:u w:val="single"/>
        </w:rPr>
      </w:pPr>
    </w:p>
    <w:p w14:paraId="5948967F" w14:textId="77777777" w:rsidR="00163BDB" w:rsidRDefault="00415A5D" w:rsidP="00163BDB">
      <w:pPr>
        <w:spacing w:after="80"/>
        <w:ind w:left="426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6F01FB4" wp14:editId="64FD02E5">
                <wp:simplePos x="0" y="0"/>
                <wp:positionH relativeFrom="margin">
                  <wp:align>center</wp:align>
                </wp:positionH>
                <wp:positionV relativeFrom="paragraph">
                  <wp:posOffset>54610</wp:posOffset>
                </wp:positionV>
                <wp:extent cx="6858000" cy="304800"/>
                <wp:effectExtent l="0" t="0" r="19050" b="19050"/>
                <wp:wrapNone/>
                <wp:docPr id="1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04800"/>
                        </a:xfrm>
                        <a:prstGeom prst="roundRect">
                          <a:avLst>
                            <a:gd name="adj" fmla="val 21481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A0AFCD" w14:textId="77777777" w:rsidR="00817335" w:rsidRPr="002E3E12" w:rsidRDefault="00817335" w:rsidP="002E3E12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  <w:szCs w:val="28"/>
                              </w:rPr>
                            </w:pPr>
                            <w:r w:rsidRPr="00163BDB"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</w:rPr>
                              <w:t xml:space="preserve">FICHA DE </w:t>
                            </w:r>
                            <w:r w:rsidR="00A97023">
                              <w:rPr>
                                <w:rFonts w:ascii="Arial" w:hAnsi="Arial"/>
                                <w:b/>
                                <w:sz w:val="22"/>
                                <w:szCs w:val="28"/>
                              </w:rPr>
                              <w:t>INSCRIÇÃO</w:t>
                            </w:r>
                          </w:p>
                          <w:p w14:paraId="26853127" w14:textId="77777777" w:rsidR="00817335" w:rsidRDefault="008173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F01FB4" id="AutoShape 37" o:spid="_x0000_s1026" style="position:absolute;left:0;text-align:left;margin-left:0;margin-top:4.3pt;width:540pt;height:24pt;z-index:-251663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40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" filled="f" fillcolor="black" strokeweight="1.5pt">
                <v:textbox>
                  <w:txbxContent>
                    <w:p w14:paraId="63A0AFCD" w14:textId="77777777" w:rsidR="00817335" w:rsidRPr="002E3E12" w:rsidRDefault="00817335" w:rsidP="002E3E12">
                      <w:pPr>
                        <w:jc w:val="center"/>
                        <w:rPr>
                          <w:rFonts w:ascii="Arial" w:hAnsi="Arial"/>
                          <w:b/>
                          <w:sz w:val="22"/>
                          <w:szCs w:val="28"/>
                        </w:rPr>
                      </w:pPr>
                      <w:r w:rsidRPr="00163BDB">
                        <w:rPr>
                          <w:rFonts w:ascii="Arial" w:hAnsi="Arial"/>
                          <w:b/>
                          <w:sz w:val="24"/>
                          <w:szCs w:val="28"/>
                        </w:rPr>
                        <w:t xml:space="preserve">FICHA DE </w:t>
                      </w:r>
                      <w:r w:rsidR="00A97023">
                        <w:rPr>
                          <w:rFonts w:ascii="Arial" w:hAnsi="Arial"/>
                          <w:b/>
                          <w:sz w:val="22"/>
                          <w:szCs w:val="28"/>
                        </w:rPr>
                        <w:t>INSCRIÇÃO</w:t>
                      </w:r>
                    </w:p>
                    <w:p w14:paraId="26853127" w14:textId="77777777" w:rsidR="00817335" w:rsidRDefault="00817335"/>
                  </w:txbxContent>
                </v:textbox>
                <w10:wrap anchorx="margin"/>
              </v:roundrect>
            </w:pict>
          </mc:Fallback>
        </mc:AlternateContent>
      </w:r>
    </w:p>
    <w:p w14:paraId="50C26A77" w14:textId="77777777" w:rsidR="0030651C" w:rsidRDefault="0030651C">
      <w:pPr>
        <w:ind w:right="425"/>
        <w:rPr>
          <w:rFonts w:ascii="Arial" w:hAnsi="Arial"/>
        </w:rPr>
      </w:pPr>
    </w:p>
    <w:p w14:paraId="4D7B3963" w14:textId="77777777" w:rsidR="0030651C" w:rsidRDefault="00415A5D">
      <w:pPr>
        <w:ind w:right="425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9650878" wp14:editId="1402D869">
                <wp:simplePos x="0" y="0"/>
                <wp:positionH relativeFrom="margin">
                  <wp:align>center</wp:align>
                </wp:positionH>
                <wp:positionV relativeFrom="paragraph">
                  <wp:posOffset>125730</wp:posOffset>
                </wp:positionV>
                <wp:extent cx="6878320" cy="723900"/>
                <wp:effectExtent l="0" t="0" r="17780" b="19050"/>
                <wp:wrapNone/>
                <wp:docPr id="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832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04369" w14:textId="77777777" w:rsidR="00817335" w:rsidRDefault="00817335">
                            <w:pPr>
                              <w:spacing w:before="120" w:line="360" w:lineRule="auto"/>
                              <w:rPr>
                                <w:rFonts w:ascii="Arial" w:hAnsi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Data: _____ /_____ /_____ </w:t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  <w:t>Início</w:t>
                            </w:r>
                            <w:r>
                              <w:rPr>
                                <w:rFonts w:ascii="Arial" w:hAnsi="Arial"/>
                                <w:sz w:val="22"/>
                              </w:rPr>
                              <w:t xml:space="preserve">:_____ </w:t>
                            </w:r>
                            <w:r>
                              <w:rPr>
                                <w:rFonts w:ascii="Arial" w:hAnsi="Arial"/>
                              </w:rPr>
                              <w:t>/_____ /_____</w:t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z w:val="2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</w:rPr>
                              <w:t>º _____________________</w:t>
                            </w:r>
                          </w:p>
                          <w:p w14:paraId="25F6F634" w14:textId="77777777" w:rsidR="00817335" w:rsidRDefault="00817335">
                            <w:pPr>
                              <w:spacing w:before="120" w:line="360" w:lineRule="auto"/>
                              <w:ind w:right="164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Dias e Horários de Atividades</w:t>
                            </w:r>
                            <w:r>
                              <w:rPr>
                                <w:rFonts w:ascii="Arial" w:hAnsi="Arial"/>
                                <w:sz w:val="22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65087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0;margin-top:9.9pt;width:541.6pt;height:57pt;z-index:251648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" strokeweight="1.5pt">
                <v:textbox>
                  <w:txbxContent>
                    <w:p w14:paraId="57104369" w14:textId="77777777" w:rsidR="00817335" w:rsidRDefault="00817335">
                      <w:pPr>
                        <w:spacing w:before="120" w:line="360" w:lineRule="auto"/>
                        <w:rPr>
                          <w:rFonts w:ascii="Arial" w:hAnsi="Arial"/>
                          <w:sz w:val="22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Data: _____ /_____ /_____ </w:t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  <w:t>Início</w:t>
                      </w:r>
                      <w:r>
                        <w:rPr>
                          <w:rFonts w:ascii="Arial" w:hAnsi="Arial"/>
                          <w:sz w:val="22"/>
                        </w:rPr>
                        <w:t xml:space="preserve">:_____ </w:t>
                      </w:r>
                      <w:r>
                        <w:rPr>
                          <w:rFonts w:ascii="Arial" w:hAnsi="Arial"/>
                        </w:rPr>
                        <w:t>/_____ /_____</w:t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  <w:sz w:val="22"/>
                        </w:rPr>
                        <w:t>N</w:t>
                      </w:r>
                      <w:r>
                        <w:rPr>
                          <w:rFonts w:ascii="Arial" w:hAnsi="Arial"/>
                        </w:rPr>
                        <w:t>º _____________________</w:t>
                      </w:r>
                    </w:p>
                    <w:p w14:paraId="25F6F634" w14:textId="77777777" w:rsidR="00817335" w:rsidRDefault="00817335">
                      <w:pPr>
                        <w:spacing w:before="120" w:line="360" w:lineRule="auto"/>
                        <w:ind w:right="164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/>
                        </w:rPr>
                        <w:t>Dias e Horários de Atividades</w:t>
                      </w:r>
                      <w:r>
                        <w:rPr>
                          <w:rFonts w:ascii="Arial" w:hAnsi="Arial"/>
                          <w:sz w:val="22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5562DC" w14:textId="77777777" w:rsidR="0030651C" w:rsidRDefault="0030651C">
      <w:pPr>
        <w:rPr>
          <w:rFonts w:ascii="Arial" w:hAnsi="Arial"/>
          <w:sz w:val="24"/>
        </w:rPr>
      </w:pPr>
    </w:p>
    <w:p w14:paraId="65BE47DE" w14:textId="77777777" w:rsidR="0030651C" w:rsidRDefault="0030651C">
      <w:pPr>
        <w:rPr>
          <w:rFonts w:ascii="Arial" w:hAnsi="Arial"/>
        </w:rPr>
      </w:pPr>
    </w:p>
    <w:p w14:paraId="4FD80775" w14:textId="77777777" w:rsidR="0030651C" w:rsidRDefault="0030651C">
      <w:pPr>
        <w:rPr>
          <w:rFonts w:ascii="Arial" w:hAnsi="Arial"/>
        </w:rPr>
      </w:pPr>
    </w:p>
    <w:p w14:paraId="2DA2FE5A" w14:textId="77777777" w:rsidR="0030651C" w:rsidRDefault="0030651C">
      <w:pPr>
        <w:rPr>
          <w:rFonts w:ascii="Arial" w:hAnsi="Arial"/>
        </w:rPr>
      </w:pPr>
    </w:p>
    <w:p w14:paraId="61049D48" w14:textId="77777777" w:rsidR="0030651C" w:rsidRDefault="0030651C">
      <w:pPr>
        <w:rPr>
          <w:rFonts w:ascii="Arial" w:hAnsi="Arial"/>
        </w:rPr>
      </w:pPr>
    </w:p>
    <w:p w14:paraId="0912C427" w14:textId="77777777" w:rsidR="0030651C" w:rsidRDefault="00415A5D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C34EE70" wp14:editId="25AC24AB">
                <wp:simplePos x="0" y="0"/>
                <wp:positionH relativeFrom="margin">
                  <wp:align>center</wp:align>
                </wp:positionH>
                <wp:positionV relativeFrom="paragraph">
                  <wp:posOffset>55880</wp:posOffset>
                </wp:positionV>
                <wp:extent cx="6867525" cy="7210425"/>
                <wp:effectExtent l="0" t="0" r="28575" b="28575"/>
                <wp:wrapNone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7210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38B49" w14:textId="77777777" w:rsidR="00817335" w:rsidRDefault="00817335">
                            <w:pPr>
                              <w:pStyle w:val="Ttulo3"/>
                              <w:spacing w:after="240"/>
                            </w:pPr>
                            <w:r>
                              <w:t>Identificação</w:t>
                            </w:r>
                          </w:p>
                          <w:p w14:paraId="36834577" w14:textId="77777777" w:rsidR="00817335" w:rsidRDefault="00817335">
                            <w:pPr>
                              <w:pStyle w:val="Cabealho"/>
                              <w:tabs>
                                <w:tab w:val="clear" w:pos="4419"/>
                                <w:tab w:val="clear" w:pos="8838"/>
                              </w:tabs>
                              <w:spacing w:line="360" w:lineRule="auto"/>
                              <w:ind w:right="137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Nome: _______________________________________________________________________________________</w:t>
                            </w:r>
                          </w:p>
                          <w:p w14:paraId="650CA6D1" w14:textId="77777777" w:rsidR="00817335" w:rsidRDefault="00817335">
                            <w:pPr>
                              <w:pStyle w:val="Cabealho"/>
                              <w:tabs>
                                <w:tab w:val="clear" w:pos="4419"/>
                                <w:tab w:val="clear" w:pos="8838"/>
                              </w:tabs>
                              <w:spacing w:before="120" w:after="12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Idade: ______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_  Data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de Nascimento: _____/_____/_______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_  Naturalidade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: ________________________________                       </w:t>
                            </w:r>
                          </w:p>
                          <w:p w14:paraId="31688FCC" w14:textId="77777777" w:rsidR="00817335" w:rsidRDefault="00817335">
                            <w:pPr>
                              <w:pStyle w:val="Cabealho"/>
                              <w:tabs>
                                <w:tab w:val="clear" w:pos="4419"/>
                                <w:tab w:val="clear" w:pos="8838"/>
                              </w:tabs>
                              <w:spacing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Sexo: M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(  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 F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(  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   RG nº _______________________ UF:_________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 xml:space="preserve">_  </w:t>
                            </w:r>
                            <w:r w:rsidR="00282090">
                              <w:rPr>
                                <w:rFonts w:ascii="Arial" w:hAnsi="Arial"/>
                              </w:rPr>
                              <w:t>NIS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nº _____________________</w:t>
                            </w:r>
                            <w:r w:rsidR="00282090">
                              <w:rPr>
                                <w:rFonts w:ascii="Arial" w:hAnsi="Arial"/>
                              </w:rPr>
                              <w:t>______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  </w:t>
                            </w:r>
                          </w:p>
                          <w:p w14:paraId="13613FDB" w14:textId="77777777" w:rsidR="00817335" w:rsidRDefault="00817335">
                            <w:pPr>
                              <w:pStyle w:val="Cabealho"/>
                              <w:tabs>
                                <w:tab w:val="clear" w:pos="4419"/>
                                <w:tab w:val="clear" w:pos="8838"/>
                              </w:tabs>
                              <w:spacing w:before="120" w:after="12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Filiação: Pai  ___________________________________________________________________________________</w:t>
                            </w:r>
                          </w:p>
                          <w:p w14:paraId="14DB779F" w14:textId="77777777" w:rsidR="00817335" w:rsidRDefault="00817335">
                            <w:pPr>
                              <w:spacing w:after="4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              Mãe ___________________________________________________________________________________</w:t>
                            </w:r>
                          </w:p>
                          <w:p w14:paraId="4288D80B" w14:textId="77777777" w:rsidR="00817335" w:rsidRDefault="00817335">
                            <w:pPr>
                              <w:spacing w:before="120" w:after="240"/>
                              <w:jc w:val="both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Identificação e Situação de Trabalho do Responsável (Pai, Mãe ou Outro)</w:t>
                            </w:r>
                          </w:p>
                          <w:p w14:paraId="16D4EA33" w14:textId="77777777" w:rsidR="00817335" w:rsidRDefault="00817335" w:rsidP="00415A5D">
                            <w:pPr>
                              <w:spacing w:afterLines="40" w:after="96" w:line="360" w:lineRule="auto"/>
                              <w:ind w:right="137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Nome: _________________________________________________________ Idade: _________ Sexo: M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 F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(  )</w:t>
                            </w:r>
                            <w:proofErr w:type="gramEnd"/>
                          </w:p>
                          <w:p w14:paraId="012975F5" w14:textId="77777777" w:rsidR="00817335" w:rsidRDefault="00817335" w:rsidP="00415A5D">
                            <w:pPr>
                              <w:spacing w:afterLines="40" w:after="96" w:line="360" w:lineRule="auto"/>
                              <w:ind w:right="137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Naturalidade: _______________________ Estado Civil: ______________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_  Escolaridade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>: ____________________</w:t>
                            </w:r>
                          </w:p>
                          <w:p w14:paraId="2E9ED9CC" w14:textId="77777777" w:rsidR="00817335" w:rsidRDefault="00817335">
                            <w:pPr>
                              <w:pStyle w:val="Cabealho"/>
                              <w:tabs>
                                <w:tab w:val="clear" w:pos="4419"/>
                                <w:tab w:val="clear" w:pos="8838"/>
                              </w:tabs>
                              <w:spacing w:after="120" w:line="360" w:lineRule="auto"/>
                              <w:rPr>
                                <w:rFonts w:ascii="Arial" w:hAnsi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RG nº _________________________ Órgão Emissor/UF: _______________ CPF: __________________________</w:t>
                            </w:r>
                          </w:p>
                          <w:p w14:paraId="1F163DE1" w14:textId="77777777" w:rsidR="00817335" w:rsidRDefault="00817335" w:rsidP="00415A5D">
                            <w:pPr>
                              <w:pStyle w:val="Cabealho"/>
                              <w:tabs>
                                <w:tab w:val="clear" w:pos="4419"/>
                                <w:tab w:val="clear" w:pos="8838"/>
                              </w:tabs>
                              <w:spacing w:afterLines="40" w:after="96" w:line="360" w:lineRule="auto"/>
                              <w:ind w:right="137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Local de Trabalho: __________________________________________Renda Bruta Mensal: R$ _______________</w:t>
                            </w:r>
                          </w:p>
                          <w:p w14:paraId="3350ACC1" w14:textId="77777777" w:rsidR="00817335" w:rsidRDefault="00817335" w:rsidP="00415A5D">
                            <w:pPr>
                              <w:spacing w:afterLines="40" w:after="96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Endereço: ___________________________________________________________ Bairro: ___________________</w:t>
                            </w:r>
                          </w:p>
                          <w:p w14:paraId="3900394D" w14:textId="77777777" w:rsidR="00817335" w:rsidRDefault="00817335" w:rsidP="00415A5D">
                            <w:pPr>
                              <w:spacing w:afterLines="40" w:after="96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Município: ___________________________ Tel: ____________________ Horário: __________________________</w:t>
                            </w:r>
                          </w:p>
                          <w:p w14:paraId="58A2FE40" w14:textId="77777777" w:rsidR="00817335" w:rsidRDefault="00817335" w:rsidP="00415A5D">
                            <w:pPr>
                              <w:spacing w:afterLines="40" w:after="96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Obs.: ________________________________________________________________________________________</w:t>
                            </w:r>
                          </w:p>
                          <w:p w14:paraId="0000B31F" w14:textId="77777777" w:rsidR="00817335" w:rsidRPr="00AC04F7" w:rsidRDefault="00817335" w:rsidP="00AC04F7">
                            <w:pPr>
                              <w:spacing w:before="120" w:after="240"/>
                              <w:jc w:val="both"/>
                              <w:rPr>
                                <w:rFonts w:ascii="Arial" w:hAnsi="Arial"/>
                                <w:b/>
                              </w:rPr>
                            </w:pPr>
                            <w:r w:rsidRPr="00AC04F7">
                              <w:rPr>
                                <w:rFonts w:ascii="Arial" w:hAnsi="Arial"/>
                                <w:b/>
                              </w:rPr>
                              <w:t>Endereço Residencial</w:t>
                            </w:r>
                          </w:p>
                          <w:p w14:paraId="35E465E2" w14:textId="77777777" w:rsidR="00817335" w:rsidRDefault="00817335" w:rsidP="00415A5D">
                            <w:pPr>
                              <w:spacing w:afterLines="40" w:after="96" w:line="360" w:lineRule="auto"/>
                              <w:ind w:right="137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Rua/Av./Trav./Praça</w:t>
                            </w:r>
                            <w:r w:rsidRPr="008479AB">
                              <w:rPr>
                                <w:rFonts w:ascii="Arial" w:hAnsi="Arial"/>
                              </w:rPr>
                              <w:t>:</w:t>
                            </w: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 Nº _____________</w:t>
                            </w:r>
                          </w:p>
                          <w:p w14:paraId="16255CBB" w14:textId="77777777" w:rsidR="00817335" w:rsidRDefault="00817335" w:rsidP="00415A5D">
                            <w:pPr>
                              <w:spacing w:afterLines="40" w:after="96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Complemento: _________________________ Bairro: _______________________ Município: _________________</w:t>
                            </w:r>
                          </w:p>
                          <w:p w14:paraId="32633A17" w14:textId="77777777" w:rsidR="00817335" w:rsidRDefault="00817335" w:rsidP="00415A5D">
                            <w:pPr>
                              <w:spacing w:afterLines="40" w:after="96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CEP: ________________ Tel: ___________________________ Endereços e Telefones para contato com a Família:</w:t>
                            </w:r>
                          </w:p>
                          <w:p w14:paraId="23B85B20" w14:textId="77777777" w:rsidR="00817335" w:rsidRDefault="00817335" w:rsidP="00415A5D">
                            <w:pPr>
                              <w:spacing w:afterLines="40" w:after="96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 ____________________________________________________________________________________________</w:t>
                            </w:r>
                          </w:p>
                          <w:p w14:paraId="728C9B23" w14:textId="77777777" w:rsidR="00817335" w:rsidRDefault="00817335" w:rsidP="00415A5D">
                            <w:pPr>
                              <w:spacing w:afterLines="40" w:after="96" w:line="360" w:lineRule="auto"/>
                              <w:rPr>
                                <w:rFonts w:ascii="Arial" w:hAnsi="Arial"/>
                                <w:b/>
                              </w:rPr>
                            </w:pPr>
                            <w:r w:rsidRPr="00CA52F7">
                              <w:rPr>
                                <w:rFonts w:ascii="Arial" w:hAnsi="Arial"/>
                                <w:b/>
                              </w:rPr>
                              <w:t>Escolaridade:</w:t>
                            </w:r>
                          </w:p>
                          <w:p w14:paraId="1728769E" w14:textId="77777777" w:rsidR="00817335" w:rsidRDefault="00817335" w:rsidP="00CA52F7">
                            <w:pPr>
                              <w:spacing w:after="12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Série: _____ Ensino: Fundamental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Médio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Está cursando? Sim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szCs w:val="24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 Não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szCs w:val="24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Por quê? _____________________</w:t>
                            </w:r>
                          </w:p>
                          <w:p w14:paraId="065B4A44" w14:textId="77777777" w:rsidR="00817335" w:rsidRDefault="00817335" w:rsidP="00CA52F7">
                            <w:pPr>
                              <w:spacing w:after="12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Nome da escola: ________________________________________________________________________________</w:t>
                            </w:r>
                          </w:p>
                          <w:p w14:paraId="773CD563" w14:textId="77777777" w:rsidR="00817335" w:rsidRDefault="00817335" w:rsidP="00CA52F7">
                            <w:pPr>
                              <w:spacing w:after="120" w:line="360" w:lineRule="auto"/>
                              <w:rPr>
                                <w:rFonts w:ascii="Arial" w:hAnsi="Arial"/>
                              </w:rPr>
                            </w:pPr>
                            <w:r w:rsidRPr="00AC04F7">
                              <w:rPr>
                                <w:rFonts w:ascii="Arial" w:hAnsi="Arial"/>
                              </w:rPr>
                              <w:t>Munic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ipal </w:t>
                            </w:r>
                            <w:proofErr w:type="gramStart"/>
                            <w:r w:rsidRPr="00AC04F7">
                              <w:rPr>
                                <w:rFonts w:ascii="Arial" w:hAnsi="Arial"/>
                                <w:szCs w:val="24"/>
                              </w:rPr>
                              <w:t xml:space="preserve">(  </w:t>
                            </w:r>
                            <w:proofErr w:type="gramEnd"/>
                            <w:r w:rsidRPr="00AC04F7">
                              <w:rPr>
                                <w:rFonts w:ascii="Arial" w:hAnsi="Arial"/>
                                <w:szCs w:val="24"/>
                              </w:rPr>
                              <w:t xml:space="preserve"> )</w:t>
                            </w:r>
                            <w:r w:rsidRPr="00AC04F7">
                              <w:rPr>
                                <w:rFonts w:ascii="Arial" w:hAnsi="Arial"/>
                              </w:rPr>
                              <w:t xml:space="preserve">   Est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adual </w:t>
                            </w:r>
                            <w:proofErr w:type="gramStart"/>
                            <w:r w:rsidRPr="00AC04F7">
                              <w:rPr>
                                <w:rFonts w:ascii="Arial" w:hAnsi="Arial"/>
                                <w:szCs w:val="24"/>
                              </w:rPr>
                              <w:t>(    )</w:t>
                            </w:r>
                            <w:proofErr w:type="gramEnd"/>
                            <w:r w:rsidRPr="00AC04F7">
                              <w:rPr>
                                <w:rFonts w:ascii="Arial" w:hAnsi="Arial"/>
                              </w:rPr>
                              <w:t xml:space="preserve">   Part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icular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szCs w:val="24"/>
                              </w:rPr>
                              <w:t>(  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szCs w:val="24"/>
                              </w:rPr>
                              <w:t xml:space="preserve">     </w:t>
                            </w:r>
                            <w:r w:rsidRPr="00AC04F7">
                              <w:rPr>
                                <w:rFonts w:ascii="Arial" w:hAnsi="Arial"/>
                              </w:rPr>
                              <w:t xml:space="preserve">É bolsista?  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Não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(  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Sim  (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 xml:space="preserve">  )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,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</w:rPr>
                              <w:t>Qual</w:t>
                            </w:r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t xml:space="preserve"> o percentual? ____________%</w:t>
                            </w:r>
                          </w:p>
                          <w:p w14:paraId="73D32A20" w14:textId="77777777" w:rsidR="00817335" w:rsidRDefault="00817335" w:rsidP="00CA52F7">
                            <w:pPr>
                              <w:spacing w:after="12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Horário d</w:t>
                            </w:r>
                            <w:r w:rsidR="00CC6368">
                              <w:rPr>
                                <w:rFonts w:ascii="Arial" w:hAnsi="Arial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 w:rsidR="00CC6368">
                              <w:rPr>
                                <w:rFonts w:ascii="Arial" w:hAnsi="Arial"/>
                              </w:rPr>
                              <w:t>Escola</w:t>
                            </w:r>
                            <w:r>
                              <w:rPr>
                                <w:rFonts w:ascii="Arial" w:hAnsi="Arial"/>
                              </w:rPr>
                              <w:t>: ______________________________________ Obs.: ____________</w:t>
                            </w:r>
                            <w:r w:rsidR="00CC6368">
                              <w:rPr>
                                <w:rFonts w:ascii="Arial" w:hAnsi="Arial"/>
                              </w:rPr>
                              <w:t>________</w:t>
                            </w:r>
                            <w:r>
                              <w:rPr>
                                <w:rFonts w:ascii="Arial" w:hAnsi="Arial"/>
                              </w:rPr>
                              <w:t>_______________</w:t>
                            </w:r>
                          </w:p>
                          <w:p w14:paraId="070414E0" w14:textId="77777777" w:rsidR="00817335" w:rsidRDefault="00817335" w:rsidP="00CA52F7">
                            <w:pPr>
                              <w:spacing w:after="12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______________________________________________________________________________________________  </w:t>
                            </w:r>
                          </w:p>
                          <w:p w14:paraId="42A1839B" w14:textId="77777777" w:rsidR="00817335" w:rsidRDefault="00817335" w:rsidP="00415A5D">
                            <w:pPr>
                              <w:spacing w:afterLines="40" w:after="96" w:line="360" w:lineRule="auto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4EE70" id="Text Box 6" o:spid="_x0000_s1028" type="#_x0000_t202" style="position:absolute;margin-left:0;margin-top:4.4pt;width:540.75pt;height:567.75pt;z-index:251649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" strokeweight="1.5pt">
                <v:textbox>
                  <w:txbxContent>
                    <w:p w14:paraId="29838B49" w14:textId="77777777" w:rsidR="00817335" w:rsidRDefault="00817335">
                      <w:pPr>
                        <w:pStyle w:val="Ttulo3"/>
                        <w:spacing w:after="240"/>
                      </w:pPr>
                      <w:r>
                        <w:t>Identificação</w:t>
                      </w:r>
                    </w:p>
                    <w:p w14:paraId="36834577" w14:textId="77777777" w:rsidR="00817335" w:rsidRDefault="00817335">
                      <w:pPr>
                        <w:pStyle w:val="Cabealho"/>
                        <w:tabs>
                          <w:tab w:val="clear" w:pos="4419"/>
                          <w:tab w:val="clear" w:pos="8838"/>
                        </w:tabs>
                        <w:spacing w:line="360" w:lineRule="auto"/>
                        <w:ind w:right="137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Nome: _______________________________________________________________________________________</w:t>
                      </w:r>
                    </w:p>
                    <w:p w14:paraId="650CA6D1" w14:textId="77777777" w:rsidR="00817335" w:rsidRDefault="00817335">
                      <w:pPr>
                        <w:pStyle w:val="Cabealho"/>
                        <w:tabs>
                          <w:tab w:val="clear" w:pos="4419"/>
                          <w:tab w:val="clear" w:pos="8838"/>
                        </w:tabs>
                        <w:spacing w:before="120" w:after="12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Idade: ______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_  Data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de Nascimento: _____/_____/_______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_  Naturalidade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: ________________________________                       </w:t>
                      </w:r>
                    </w:p>
                    <w:p w14:paraId="31688FCC" w14:textId="77777777" w:rsidR="00817335" w:rsidRDefault="00817335">
                      <w:pPr>
                        <w:pStyle w:val="Cabealho"/>
                        <w:tabs>
                          <w:tab w:val="clear" w:pos="4419"/>
                          <w:tab w:val="clear" w:pos="8838"/>
                        </w:tabs>
                        <w:spacing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Sexo: M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(  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 F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(  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   RG nº _______________________ UF:_________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 xml:space="preserve">_  </w:t>
                      </w:r>
                      <w:r w:rsidR="00282090">
                        <w:rPr>
                          <w:rFonts w:ascii="Arial" w:hAnsi="Arial"/>
                        </w:rPr>
                        <w:t>NIS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nº _____________________</w:t>
                      </w:r>
                      <w:r w:rsidR="00282090">
                        <w:rPr>
                          <w:rFonts w:ascii="Arial" w:hAnsi="Arial"/>
                        </w:rPr>
                        <w:t>______</w:t>
                      </w:r>
                      <w:r>
                        <w:rPr>
                          <w:rFonts w:ascii="Arial" w:hAnsi="Arial"/>
                        </w:rPr>
                        <w:t xml:space="preserve">   </w:t>
                      </w:r>
                    </w:p>
                    <w:p w14:paraId="13613FDB" w14:textId="77777777" w:rsidR="00817335" w:rsidRDefault="00817335">
                      <w:pPr>
                        <w:pStyle w:val="Cabealho"/>
                        <w:tabs>
                          <w:tab w:val="clear" w:pos="4419"/>
                          <w:tab w:val="clear" w:pos="8838"/>
                        </w:tabs>
                        <w:spacing w:before="120" w:after="12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Filiação: Pai  ___________________________________________________________________________________</w:t>
                      </w:r>
                    </w:p>
                    <w:p w14:paraId="14DB779F" w14:textId="77777777" w:rsidR="00817335" w:rsidRDefault="00817335">
                      <w:pPr>
                        <w:spacing w:after="4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              Mãe ___________________________________________________________________________________</w:t>
                      </w:r>
                    </w:p>
                    <w:p w14:paraId="4288D80B" w14:textId="77777777" w:rsidR="00817335" w:rsidRDefault="00817335">
                      <w:pPr>
                        <w:spacing w:before="120" w:after="240"/>
                        <w:jc w:val="both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Identificação e Situação de Trabalho do Responsável (Pai, Mãe ou Outro)</w:t>
                      </w:r>
                    </w:p>
                    <w:p w14:paraId="16D4EA33" w14:textId="77777777" w:rsidR="00817335" w:rsidRDefault="00817335" w:rsidP="00415A5D">
                      <w:pPr>
                        <w:spacing w:afterLines="40" w:after="96" w:line="360" w:lineRule="auto"/>
                        <w:ind w:right="137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Nome: _________________________________________________________ Idade: _________ Sexo: M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 F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(  )</w:t>
                      </w:r>
                      <w:proofErr w:type="gramEnd"/>
                    </w:p>
                    <w:p w14:paraId="012975F5" w14:textId="77777777" w:rsidR="00817335" w:rsidRDefault="00817335" w:rsidP="00415A5D">
                      <w:pPr>
                        <w:spacing w:afterLines="40" w:after="96" w:line="360" w:lineRule="auto"/>
                        <w:ind w:right="137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Naturalidade: _______________________ Estado Civil: ______________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_  Escolaridade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>: ____________________</w:t>
                      </w:r>
                    </w:p>
                    <w:p w14:paraId="2E9ED9CC" w14:textId="77777777" w:rsidR="00817335" w:rsidRDefault="00817335">
                      <w:pPr>
                        <w:pStyle w:val="Cabealho"/>
                        <w:tabs>
                          <w:tab w:val="clear" w:pos="4419"/>
                          <w:tab w:val="clear" w:pos="8838"/>
                        </w:tabs>
                        <w:spacing w:after="120" w:line="360" w:lineRule="auto"/>
                        <w:rPr>
                          <w:rFonts w:ascii="Arial" w:hAnsi="Arial"/>
                          <w:color w:val="FF0000"/>
                        </w:rPr>
                      </w:pPr>
                      <w:r>
                        <w:rPr>
                          <w:rFonts w:ascii="Arial" w:hAnsi="Arial"/>
                        </w:rPr>
                        <w:t>RG nº _________________________ Órgão Emissor/UF: _______________ CPF: __________________________</w:t>
                      </w:r>
                    </w:p>
                    <w:p w14:paraId="1F163DE1" w14:textId="77777777" w:rsidR="00817335" w:rsidRDefault="00817335" w:rsidP="00415A5D">
                      <w:pPr>
                        <w:pStyle w:val="Cabealho"/>
                        <w:tabs>
                          <w:tab w:val="clear" w:pos="4419"/>
                          <w:tab w:val="clear" w:pos="8838"/>
                        </w:tabs>
                        <w:spacing w:afterLines="40" w:after="96" w:line="360" w:lineRule="auto"/>
                        <w:ind w:right="137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Local de Trabalho: __________________________________________Renda Bruta Mensal: R$ _______________</w:t>
                      </w:r>
                    </w:p>
                    <w:p w14:paraId="3350ACC1" w14:textId="77777777" w:rsidR="00817335" w:rsidRDefault="00817335" w:rsidP="00415A5D">
                      <w:pPr>
                        <w:spacing w:afterLines="40" w:after="96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Endereço: ___________________________________________________________ Bairro: ___________________</w:t>
                      </w:r>
                    </w:p>
                    <w:p w14:paraId="3900394D" w14:textId="77777777" w:rsidR="00817335" w:rsidRDefault="00817335" w:rsidP="00415A5D">
                      <w:pPr>
                        <w:spacing w:afterLines="40" w:after="96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Município: ___________________________ Tel: ____________________ Horário: __________________________</w:t>
                      </w:r>
                    </w:p>
                    <w:p w14:paraId="58A2FE40" w14:textId="77777777" w:rsidR="00817335" w:rsidRDefault="00817335" w:rsidP="00415A5D">
                      <w:pPr>
                        <w:spacing w:afterLines="40" w:after="96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Obs.: ________________________________________________________________________________________</w:t>
                      </w:r>
                    </w:p>
                    <w:p w14:paraId="0000B31F" w14:textId="77777777" w:rsidR="00817335" w:rsidRPr="00AC04F7" w:rsidRDefault="00817335" w:rsidP="00AC04F7">
                      <w:pPr>
                        <w:spacing w:before="120" w:after="240"/>
                        <w:jc w:val="both"/>
                        <w:rPr>
                          <w:rFonts w:ascii="Arial" w:hAnsi="Arial"/>
                          <w:b/>
                        </w:rPr>
                      </w:pPr>
                      <w:r w:rsidRPr="00AC04F7">
                        <w:rPr>
                          <w:rFonts w:ascii="Arial" w:hAnsi="Arial"/>
                          <w:b/>
                        </w:rPr>
                        <w:t>Endereço Residencial</w:t>
                      </w:r>
                    </w:p>
                    <w:p w14:paraId="35E465E2" w14:textId="77777777" w:rsidR="00817335" w:rsidRDefault="00817335" w:rsidP="00415A5D">
                      <w:pPr>
                        <w:spacing w:afterLines="40" w:after="96" w:line="360" w:lineRule="auto"/>
                        <w:ind w:right="137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Rua/Av./Trav./Praça</w:t>
                      </w:r>
                      <w:r w:rsidRPr="008479AB">
                        <w:rPr>
                          <w:rFonts w:ascii="Arial" w:hAnsi="Arial"/>
                        </w:rPr>
                        <w:t>:</w:t>
                      </w:r>
                      <w:r>
                        <w:rPr>
                          <w:rFonts w:ascii="Arial" w:hAnsi="Arial"/>
                        </w:rPr>
                        <w:t>____________________________________________________________ Nº _____________</w:t>
                      </w:r>
                    </w:p>
                    <w:p w14:paraId="16255CBB" w14:textId="77777777" w:rsidR="00817335" w:rsidRDefault="00817335" w:rsidP="00415A5D">
                      <w:pPr>
                        <w:spacing w:afterLines="40" w:after="96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Complemento: _________________________ Bairro: _______________________ Município: _________________</w:t>
                      </w:r>
                    </w:p>
                    <w:p w14:paraId="32633A17" w14:textId="77777777" w:rsidR="00817335" w:rsidRDefault="00817335" w:rsidP="00415A5D">
                      <w:pPr>
                        <w:spacing w:afterLines="40" w:after="96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CEP: ________________ Tel: ___________________________ Endereços e Telefones para contato com a Família:</w:t>
                      </w:r>
                    </w:p>
                    <w:p w14:paraId="23B85B20" w14:textId="77777777" w:rsidR="00817335" w:rsidRDefault="00817335" w:rsidP="00415A5D">
                      <w:pPr>
                        <w:spacing w:afterLines="40" w:after="96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 ____________________________________________________________________________________________</w:t>
                      </w:r>
                    </w:p>
                    <w:p w14:paraId="728C9B23" w14:textId="77777777" w:rsidR="00817335" w:rsidRDefault="00817335" w:rsidP="00415A5D">
                      <w:pPr>
                        <w:spacing w:afterLines="40" w:after="96" w:line="360" w:lineRule="auto"/>
                        <w:rPr>
                          <w:rFonts w:ascii="Arial" w:hAnsi="Arial"/>
                          <w:b/>
                        </w:rPr>
                      </w:pPr>
                      <w:r w:rsidRPr="00CA52F7">
                        <w:rPr>
                          <w:rFonts w:ascii="Arial" w:hAnsi="Arial"/>
                          <w:b/>
                        </w:rPr>
                        <w:t>Escolaridade:</w:t>
                      </w:r>
                    </w:p>
                    <w:p w14:paraId="1728769E" w14:textId="77777777" w:rsidR="00817335" w:rsidRDefault="00817335" w:rsidP="00CA52F7">
                      <w:pPr>
                        <w:spacing w:after="12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Série: _____ Ensino: Fundamental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Médio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Está cursando? Sim </w:t>
                      </w:r>
                      <w:proofErr w:type="gramStart"/>
                      <w:r>
                        <w:rPr>
                          <w:rFonts w:ascii="Arial" w:hAnsi="Arial"/>
                          <w:szCs w:val="24"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 Não </w:t>
                      </w:r>
                      <w:proofErr w:type="gramStart"/>
                      <w:r>
                        <w:rPr>
                          <w:rFonts w:ascii="Arial" w:hAnsi="Arial"/>
                          <w:szCs w:val="24"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Por quê? _____________________</w:t>
                      </w:r>
                    </w:p>
                    <w:p w14:paraId="065B4A44" w14:textId="77777777" w:rsidR="00817335" w:rsidRDefault="00817335" w:rsidP="00CA52F7">
                      <w:pPr>
                        <w:spacing w:after="12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Nome da escola: ________________________________________________________________________________</w:t>
                      </w:r>
                    </w:p>
                    <w:p w14:paraId="773CD563" w14:textId="77777777" w:rsidR="00817335" w:rsidRDefault="00817335" w:rsidP="00CA52F7">
                      <w:pPr>
                        <w:spacing w:after="120" w:line="360" w:lineRule="auto"/>
                        <w:rPr>
                          <w:rFonts w:ascii="Arial" w:hAnsi="Arial"/>
                        </w:rPr>
                      </w:pPr>
                      <w:r w:rsidRPr="00AC04F7">
                        <w:rPr>
                          <w:rFonts w:ascii="Arial" w:hAnsi="Arial"/>
                        </w:rPr>
                        <w:t>Munic</w:t>
                      </w:r>
                      <w:r>
                        <w:rPr>
                          <w:rFonts w:ascii="Arial" w:hAnsi="Arial"/>
                        </w:rPr>
                        <w:t xml:space="preserve">ipal </w:t>
                      </w:r>
                      <w:proofErr w:type="gramStart"/>
                      <w:r w:rsidRPr="00AC04F7">
                        <w:rPr>
                          <w:rFonts w:ascii="Arial" w:hAnsi="Arial"/>
                          <w:szCs w:val="24"/>
                        </w:rPr>
                        <w:t xml:space="preserve">(  </w:t>
                      </w:r>
                      <w:proofErr w:type="gramEnd"/>
                      <w:r w:rsidRPr="00AC04F7">
                        <w:rPr>
                          <w:rFonts w:ascii="Arial" w:hAnsi="Arial"/>
                          <w:szCs w:val="24"/>
                        </w:rPr>
                        <w:t xml:space="preserve"> )</w:t>
                      </w:r>
                      <w:r w:rsidRPr="00AC04F7">
                        <w:rPr>
                          <w:rFonts w:ascii="Arial" w:hAnsi="Arial"/>
                        </w:rPr>
                        <w:t xml:space="preserve">   Est</w:t>
                      </w:r>
                      <w:r>
                        <w:rPr>
                          <w:rFonts w:ascii="Arial" w:hAnsi="Arial"/>
                        </w:rPr>
                        <w:t xml:space="preserve">adual </w:t>
                      </w:r>
                      <w:proofErr w:type="gramStart"/>
                      <w:r w:rsidRPr="00AC04F7">
                        <w:rPr>
                          <w:rFonts w:ascii="Arial" w:hAnsi="Arial"/>
                          <w:szCs w:val="24"/>
                        </w:rPr>
                        <w:t>(    )</w:t>
                      </w:r>
                      <w:proofErr w:type="gramEnd"/>
                      <w:r w:rsidRPr="00AC04F7">
                        <w:rPr>
                          <w:rFonts w:ascii="Arial" w:hAnsi="Arial"/>
                        </w:rPr>
                        <w:t xml:space="preserve">   Part</w:t>
                      </w:r>
                      <w:r>
                        <w:rPr>
                          <w:rFonts w:ascii="Arial" w:hAnsi="Arial"/>
                        </w:rPr>
                        <w:t xml:space="preserve">icular </w:t>
                      </w:r>
                      <w:proofErr w:type="gramStart"/>
                      <w:r>
                        <w:rPr>
                          <w:rFonts w:ascii="Arial" w:hAnsi="Arial"/>
                          <w:szCs w:val="24"/>
                        </w:rPr>
                        <w:t>(    )</w:t>
                      </w:r>
                      <w:proofErr w:type="gramEnd"/>
                      <w:r>
                        <w:rPr>
                          <w:rFonts w:ascii="Arial" w:hAnsi="Arial"/>
                          <w:szCs w:val="24"/>
                        </w:rPr>
                        <w:t xml:space="preserve">     </w:t>
                      </w:r>
                      <w:r w:rsidRPr="00AC04F7">
                        <w:rPr>
                          <w:rFonts w:ascii="Arial" w:hAnsi="Arial"/>
                        </w:rPr>
                        <w:t xml:space="preserve">É bolsista?  </w:t>
                      </w:r>
                      <w:r>
                        <w:rPr>
                          <w:rFonts w:ascii="Arial" w:hAnsi="Arial"/>
                        </w:rPr>
                        <w:t xml:space="preserve">Não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(  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Sim  (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 xml:space="preserve">  )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, </w:t>
                      </w:r>
                      <w:proofErr w:type="gramStart"/>
                      <w:r>
                        <w:rPr>
                          <w:rFonts w:ascii="Arial" w:hAnsi="Arial"/>
                        </w:rPr>
                        <w:t>Qual</w:t>
                      </w:r>
                      <w:proofErr w:type="gramEnd"/>
                      <w:r>
                        <w:rPr>
                          <w:rFonts w:ascii="Arial" w:hAnsi="Arial"/>
                        </w:rPr>
                        <w:t xml:space="preserve"> o percentual? ____________%</w:t>
                      </w:r>
                    </w:p>
                    <w:p w14:paraId="73D32A20" w14:textId="77777777" w:rsidR="00817335" w:rsidRDefault="00817335" w:rsidP="00CA52F7">
                      <w:pPr>
                        <w:spacing w:after="12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Horário d</w:t>
                      </w:r>
                      <w:r w:rsidR="00CC6368">
                        <w:rPr>
                          <w:rFonts w:ascii="Arial" w:hAnsi="Arial"/>
                        </w:rPr>
                        <w:t>a</w:t>
                      </w:r>
                      <w:r>
                        <w:rPr>
                          <w:rFonts w:ascii="Arial" w:hAnsi="Arial"/>
                        </w:rPr>
                        <w:t xml:space="preserve"> </w:t>
                      </w:r>
                      <w:r w:rsidR="00CC6368">
                        <w:rPr>
                          <w:rFonts w:ascii="Arial" w:hAnsi="Arial"/>
                        </w:rPr>
                        <w:t>Escola</w:t>
                      </w:r>
                      <w:r>
                        <w:rPr>
                          <w:rFonts w:ascii="Arial" w:hAnsi="Arial"/>
                        </w:rPr>
                        <w:t>: ______________________________________ Obs.: ____________</w:t>
                      </w:r>
                      <w:r w:rsidR="00CC6368">
                        <w:rPr>
                          <w:rFonts w:ascii="Arial" w:hAnsi="Arial"/>
                        </w:rPr>
                        <w:t>________</w:t>
                      </w:r>
                      <w:r>
                        <w:rPr>
                          <w:rFonts w:ascii="Arial" w:hAnsi="Arial"/>
                        </w:rPr>
                        <w:t>_______________</w:t>
                      </w:r>
                    </w:p>
                    <w:p w14:paraId="070414E0" w14:textId="77777777" w:rsidR="00817335" w:rsidRDefault="00817335" w:rsidP="00CA52F7">
                      <w:pPr>
                        <w:spacing w:after="12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______________________________________________________________________________________________  </w:t>
                      </w:r>
                    </w:p>
                    <w:p w14:paraId="42A1839B" w14:textId="77777777" w:rsidR="00817335" w:rsidRDefault="00817335" w:rsidP="00415A5D">
                      <w:pPr>
                        <w:spacing w:afterLines="40" w:after="96" w:line="360" w:lineRule="auto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FBBC59" w14:textId="77777777" w:rsidR="0030651C" w:rsidRDefault="0030651C">
      <w:pPr>
        <w:rPr>
          <w:rFonts w:ascii="Arial" w:hAnsi="Arial"/>
        </w:rPr>
      </w:pPr>
    </w:p>
    <w:p w14:paraId="6775744D" w14:textId="77777777" w:rsidR="0030651C" w:rsidRDefault="0030651C">
      <w:pPr>
        <w:pStyle w:val="Cabealho"/>
        <w:tabs>
          <w:tab w:val="clear" w:pos="4419"/>
          <w:tab w:val="clear" w:pos="8838"/>
        </w:tabs>
        <w:rPr>
          <w:rFonts w:ascii="Arial" w:hAnsi="Arial"/>
        </w:rPr>
      </w:pPr>
    </w:p>
    <w:p w14:paraId="1FFBA33D" w14:textId="77777777" w:rsidR="0030651C" w:rsidRDefault="0030651C">
      <w:pPr>
        <w:rPr>
          <w:rFonts w:ascii="Arial" w:hAnsi="Arial"/>
        </w:rPr>
      </w:pPr>
    </w:p>
    <w:p w14:paraId="13B218E7" w14:textId="77777777" w:rsidR="0030651C" w:rsidRDefault="0030651C">
      <w:pPr>
        <w:rPr>
          <w:rFonts w:ascii="Arial" w:hAnsi="Arial"/>
        </w:rPr>
      </w:pPr>
    </w:p>
    <w:p w14:paraId="3272232C" w14:textId="77777777" w:rsidR="0030651C" w:rsidRDefault="0030651C">
      <w:pPr>
        <w:rPr>
          <w:rFonts w:ascii="Arial" w:hAnsi="Arial"/>
        </w:rPr>
      </w:pPr>
    </w:p>
    <w:p w14:paraId="5FBC0CE0" w14:textId="77777777" w:rsidR="0030651C" w:rsidRDefault="0030651C">
      <w:pPr>
        <w:rPr>
          <w:rFonts w:ascii="Arial" w:hAnsi="Arial"/>
        </w:rPr>
      </w:pPr>
    </w:p>
    <w:p w14:paraId="4C46C890" w14:textId="77777777" w:rsidR="0030651C" w:rsidRDefault="0030651C">
      <w:pPr>
        <w:rPr>
          <w:rFonts w:ascii="Arial" w:hAnsi="Arial"/>
        </w:rPr>
      </w:pPr>
    </w:p>
    <w:p w14:paraId="52891853" w14:textId="77777777" w:rsidR="0030651C" w:rsidRDefault="0030651C">
      <w:pPr>
        <w:rPr>
          <w:rFonts w:ascii="Arial" w:hAnsi="Arial"/>
        </w:rPr>
      </w:pPr>
    </w:p>
    <w:p w14:paraId="70770416" w14:textId="77777777" w:rsidR="0030651C" w:rsidRDefault="0030651C">
      <w:pPr>
        <w:rPr>
          <w:rFonts w:ascii="Arial" w:hAnsi="Arial"/>
        </w:rPr>
      </w:pPr>
    </w:p>
    <w:p w14:paraId="20E4BB54" w14:textId="77777777" w:rsidR="0030651C" w:rsidRDefault="0030651C">
      <w:pPr>
        <w:rPr>
          <w:rFonts w:ascii="Arial" w:hAnsi="Arial"/>
        </w:rPr>
      </w:pPr>
    </w:p>
    <w:p w14:paraId="01F33865" w14:textId="77777777" w:rsidR="0030651C" w:rsidRDefault="0030651C">
      <w:pPr>
        <w:rPr>
          <w:rFonts w:ascii="Arial" w:hAnsi="Arial"/>
        </w:rPr>
      </w:pPr>
    </w:p>
    <w:p w14:paraId="6AC73AFA" w14:textId="77777777" w:rsidR="0030651C" w:rsidRDefault="0030651C">
      <w:pPr>
        <w:rPr>
          <w:rFonts w:ascii="Arial" w:hAnsi="Arial"/>
        </w:rPr>
      </w:pPr>
    </w:p>
    <w:p w14:paraId="782E832D" w14:textId="77777777" w:rsidR="0030651C" w:rsidRDefault="0030651C">
      <w:pPr>
        <w:rPr>
          <w:rFonts w:ascii="Arial" w:hAnsi="Arial"/>
        </w:rPr>
      </w:pPr>
    </w:p>
    <w:p w14:paraId="2B6B5DF2" w14:textId="77777777" w:rsidR="0030651C" w:rsidRDefault="0030651C">
      <w:pPr>
        <w:rPr>
          <w:rFonts w:ascii="Arial" w:hAnsi="Arial"/>
        </w:rPr>
      </w:pPr>
    </w:p>
    <w:p w14:paraId="50FFC57C" w14:textId="77777777" w:rsidR="0030651C" w:rsidRDefault="0030651C">
      <w:pPr>
        <w:rPr>
          <w:rFonts w:ascii="Arial" w:hAnsi="Arial"/>
        </w:rPr>
      </w:pPr>
    </w:p>
    <w:p w14:paraId="7F480534" w14:textId="77777777" w:rsidR="0030651C" w:rsidRDefault="0030651C">
      <w:pPr>
        <w:rPr>
          <w:rFonts w:ascii="Arial" w:hAnsi="Arial"/>
        </w:rPr>
      </w:pPr>
    </w:p>
    <w:p w14:paraId="08FC8FF5" w14:textId="77777777" w:rsidR="0030651C" w:rsidRDefault="0030651C">
      <w:pPr>
        <w:rPr>
          <w:rFonts w:ascii="Arial" w:hAnsi="Arial"/>
        </w:rPr>
      </w:pPr>
    </w:p>
    <w:p w14:paraId="5C2B6B6A" w14:textId="77777777" w:rsidR="0030651C" w:rsidRDefault="0030651C">
      <w:pPr>
        <w:rPr>
          <w:rFonts w:ascii="Arial" w:hAnsi="Arial"/>
        </w:rPr>
      </w:pPr>
    </w:p>
    <w:p w14:paraId="08C4B14E" w14:textId="77777777" w:rsidR="0030651C" w:rsidRDefault="0030651C">
      <w:pPr>
        <w:rPr>
          <w:rFonts w:ascii="Arial" w:hAnsi="Arial"/>
        </w:rPr>
      </w:pPr>
    </w:p>
    <w:p w14:paraId="7CD2B11C" w14:textId="77777777" w:rsidR="0030651C" w:rsidRDefault="0030651C">
      <w:pPr>
        <w:rPr>
          <w:rFonts w:ascii="Arial" w:hAnsi="Arial"/>
        </w:rPr>
      </w:pPr>
    </w:p>
    <w:p w14:paraId="39E16CB8" w14:textId="77777777" w:rsidR="0030651C" w:rsidRDefault="0030651C">
      <w:pPr>
        <w:rPr>
          <w:rFonts w:ascii="Arial" w:hAnsi="Arial"/>
        </w:rPr>
      </w:pPr>
    </w:p>
    <w:p w14:paraId="181497E7" w14:textId="77777777" w:rsidR="0030651C" w:rsidRDefault="0030651C">
      <w:pPr>
        <w:rPr>
          <w:rFonts w:ascii="Arial" w:hAnsi="Arial"/>
        </w:rPr>
      </w:pPr>
    </w:p>
    <w:p w14:paraId="69143036" w14:textId="77777777" w:rsidR="0030651C" w:rsidRDefault="0030651C">
      <w:pPr>
        <w:rPr>
          <w:rFonts w:ascii="Arial" w:hAnsi="Arial"/>
        </w:rPr>
      </w:pPr>
    </w:p>
    <w:p w14:paraId="468A89C4" w14:textId="77777777" w:rsidR="0030651C" w:rsidRDefault="0030651C">
      <w:pPr>
        <w:rPr>
          <w:rFonts w:ascii="Arial" w:hAnsi="Arial"/>
        </w:rPr>
      </w:pPr>
    </w:p>
    <w:p w14:paraId="4BD41199" w14:textId="77777777" w:rsidR="0030651C" w:rsidRDefault="0030651C">
      <w:pPr>
        <w:rPr>
          <w:rFonts w:ascii="Arial" w:hAnsi="Arial"/>
        </w:rPr>
      </w:pPr>
    </w:p>
    <w:p w14:paraId="21B3FBEB" w14:textId="77777777" w:rsidR="0030651C" w:rsidRDefault="0030651C">
      <w:pPr>
        <w:rPr>
          <w:rFonts w:ascii="Arial" w:hAnsi="Arial"/>
        </w:rPr>
      </w:pPr>
    </w:p>
    <w:p w14:paraId="10D417FA" w14:textId="77777777" w:rsidR="0030651C" w:rsidRDefault="0030651C">
      <w:pPr>
        <w:pStyle w:val="Cabealho"/>
        <w:tabs>
          <w:tab w:val="clear" w:pos="4419"/>
          <w:tab w:val="clear" w:pos="8838"/>
        </w:tabs>
        <w:rPr>
          <w:rFonts w:ascii="Arial" w:hAnsi="Arial"/>
        </w:rPr>
      </w:pPr>
    </w:p>
    <w:p w14:paraId="33A88EBD" w14:textId="77777777" w:rsidR="0030651C" w:rsidRDefault="0030651C">
      <w:pPr>
        <w:rPr>
          <w:rFonts w:ascii="Arial" w:hAnsi="Arial"/>
        </w:rPr>
      </w:pPr>
    </w:p>
    <w:p w14:paraId="6478B5FC" w14:textId="77777777" w:rsidR="0030651C" w:rsidRDefault="0030651C">
      <w:pPr>
        <w:rPr>
          <w:rFonts w:ascii="Arial" w:hAnsi="Arial"/>
        </w:rPr>
      </w:pPr>
    </w:p>
    <w:p w14:paraId="05EA6FC6" w14:textId="77777777" w:rsidR="0030651C" w:rsidRDefault="0030651C">
      <w:pPr>
        <w:rPr>
          <w:rFonts w:ascii="Arial" w:hAnsi="Arial"/>
        </w:rPr>
      </w:pPr>
    </w:p>
    <w:p w14:paraId="0DCEAFA3" w14:textId="77777777" w:rsidR="0030651C" w:rsidRDefault="0030651C">
      <w:pPr>
        <w:rPr>
          <w:rFonts w:ascii="Arial" w:hAnsi="Arial"/>
        </w:rPr>
      </w:pPr>
    </w:p>
    <w:p w14:paraId="4D34B63D" w14:textId="77777777" w:rsidR="0030651C" w:rsidRDefault="0030651C">
      <w:pPr>
        <w:rPr>
          <w:rFonts w:ascii="Arial" w:hAnsi="Arial"/>
        </w:rPr>
      </w:pPr>
    </w:p>
    <w:p w14:paraId="7A401A93" w14:textId="77777777" w:rsidR="0030651C" w:rsidRDefault="0030651C">
      <w:pPr>
        <w:rPr>
          <w:rFonts w:ascii="Arial" w:hAnsi="Arial"/>
        </w:rPr>
      </w:pPr>
    </w:p>
    <w:p w14:paraId="08486022" w14:textId="77777777" w:rsidR="0030651C" w:rsidRDefault="0030651C">
      <w:pPr>
        <w:rPr>
          <w:rFonts w:ascii="Arial" w:hAnsi="Arial"/>
        </w:rPr>
      </w:pPr>
    </w:p>
    <w:p w14:paraId="5B9CAD06" w14:textId="77777777" w:rsidR="0030651C" w:rsidRDefault="0030651C">
      <w:pPr>
        <w:rPr>
          <w:rFonts w:ascii="Arial" w:hAnsi="Arial"/>
        </w:rPr>
      </w:pPr>
    </w:p>
    <w:p w14:paraId="24A6B39F" w14:textId="77777777" w:rsidR="0030651C" w:rsidRDefault="0030651C">
      <w:pPr>
        <w:rPr>
          <w:rFonts w:ascii="Arial" w:hAnsi="Arial"/>
        </w:rPr>
      </w:pPr>
    </w:p>
    <w:p w14:paraId="2A459894" w14:textId="77777777" w:rsidR="0030651C" w:rsidRDefault="0030651C">
      <w:pPr>
        <w:rPr>
          <w:rFonts w:ascii="Arial" w:hAnsi="Arial"/>
        </w:rPr>
      </w:pPr>
    </w:p>
    <w:p w14:paraId="4AFB39FC" w14:textId="77777777" w:rsidR="0030651C" w:rsidRDefault="0030651C">
      <w:pPr>
        <w:rPr>
          <w:rFonts w:ascii="Arial" w:hAnsi="Arial"/>
        </w:rPr>
      </w:pPr>
    </w:p>
    <w:p w14:paraId="22EC58AF" w14:textId="77777777" w:rsidR="0030651C" w:rsidRDefault="0030651C">
      <w:pPr>
        <w:rPr>
          <w:rFonts w:ascii="Arial" w:hAnsi="Arial"/>
        </w:rPr>
      </w:pPr>
    </w:p>
    <w:p w14:paraId="6012E6C6" w14:textId="77777777" w:rsidR="0030651C" w:rsidRDefault="0030651C">
      <w:pPr>
        <w:rPr>
          <w:rFonts w:ascii="Arial" w:hAnsi="Arial"/>
        </w:rPr>
      </w:pPr>
    </w:p>
    <w:p w14:paraId="502C126B" w14:textId="77777777" w:rsidR="0030651C" w:rsidRDefault="0030651C">
      <w:pPr>
        <w:rPr>
          <w:rFonts w:ascii="Arial" w:hAnsi="Arial"/>
        </w:rPr>
      </w:pPr>
    </w:p>
    <w:p w14:paraId="45CB8091" w14:textId="77777777" w:rsidR="0030651C" w:rsidRDefault="0030651C">
      <w:pPr>
        <w:rPr>
          <w:rFonts w:ascii="Arial" w:hAnsi="Arial"/>
        </w:rPr>
      </w:pPr>
    </w:p>
    <w:p w14:paraId="2B101185" w14:textId="77777777" w:rsidR="0030651C" w:rsidRDefault="0030651C">
      <w:pPr>
        <w:rPr>
          <w:rFonts w:ascii="Arial" w:hAnsi="Arial"/>
        </w:rPr>
      </w:pPr>
    </w:p>
    <w:p w14:paraId="227CE2CD" w14:textId="77777777" w:rsidR="0030651C" w:rsidRDefault="0030651C">
      <w:pPr>
        <w:rPr>
          <w:rFonts w:ascii="Arial" w:hAnsi="Arial"/>
        </w:rPr>
      </w:pPr>
    </w:p>
    <w:p w14:paraId="2C1590E4" w14:textId="77777777" w:rsidR="0030651C" w:rsidRDefault="0030651C">
      <w:pPr>
        <w:rPr>
          <w:rFonts w:ascii="Arial" w:hAnsi="Arial"/>
        </w:rPr>
      </w:pPr>
    </w:p>
    <w:p w14:paraId="52643A11" w14:textId="77777777" w:rsidR="0030651C" w:rsidRDefault="0030651C">
      <w:pPr>
        <w:rPr>
          <w:rFonts w:ascii="Arial" w:hAnsi="Arial"/>
        </w:rPr>
      </w:pPr>
    </w:p>
    <w:p w14:paraId="6A1483B4" w14:textId="77777777" w:rsidR="0030651C" w:rsidRDefault="0030651C">
      <w:pPr>
        <w:rPr>
          <w:rFonts w:ascii="Arial" w:hAnsi="Arial"/>
        </w:rPr>
      </w:pPr>
    </w:p>
    <w:p w14:paraId="300D6EF4" w14:textId="77777777" w:rsidR="0030651C" w:rsidRDefault="0030651C">
      <w:pPr>
        <w:rPr>
          <w:rFonts w:ascii="Arial" w:hAnsi="Arial"/>
        </w:rPr>
      </w:pPr>
    </w:p>
    <w:tbl>
      <w:tblPr>
        <w:tblW w:w="108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5"/>
        <w:gridCol w:w="3104"/>
        <w:gridCol w:w="1184"/>
        <w:gridCol w:w="741"/>
        <w:gridCol w:w="888"/>
        <w:gridCol w:w="1475"/>
        <w:gridCol w:w="1033"/>
        <w:gridCol w:w="1931"/>
      </w:tblGrid>
      <w:tr w:rsidR="00817335" w14:paraId="04239350" w14:textId="77777777" w:rsidTr="00817335">
        <w:trPr>
          <w:cantSplit/>
          <w:trHeight w:val="460"/>
          <w:jc w:val="center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E6642F6" w14:textId="77777777" w:rsidR="00817335" w:rsidRPr="00817335" w:rsidRDefault="00817335" w:rsidP="00817335">
            <w:pPr>
              <w:pStyle w:val="Ttulo4"/>
              <w:jc w:val="left"/>
              <w:rPr>
                <w:color w:val="auto"/>
              </w:rPr>
            </w:pPr>
            <w:r w:rsidRPr="00817335">
              <w:rPr>
                <w:color w:val="auto"/>
              </w:rPr>
              <w:t>Composição Familiar</w:t>
            </w:r>
          </w:p>
        </w:tc>
      </w:tr>
      <w:tr w:rsidR="0030651C" w14:paraId="2FC375A6" w14:textId="77777777" w:rsidTr="00817335">
        <w:trPr>
          <w:cantSplit/>
          <w:trHeight w:val="460"/>
          <w:jc w:val="center"/>
        </w:trPr>
        <w:tc>
          <w:tcPr>
            <w:tcW w:w="206" w:type="pct"/>
            <w:tcBorders>
              <w:top w:val="nil"/>
              <w:left w:val="single" w:sz="12" w:space="0" w:color="auto"/>
            </w:tcBorders>
            <w:vAlign w:val="center"/>
          </w:tcPr>
          <w:p w14:paraId="63D72386" w14:textId="77777777" w:rsidR="0030651C" w:rsidRDefault="0030651C" w:rsidP="00870204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Nº</w:t>
            </w:r>
          </w:p>
        </w:tc>
        <w:tc>
          <w:tcPr>
            <w:tcW w:w="1437" w:type="pct"/>
            <w:tcBorders>
              <w:top w:val="nil"/>
            </w:tcBorders>
            <w:vAlign w:val="center"/>
          </w:tcPr>
          <w:p w14:paraId="4F7AC61D" w14:textId="77777777" w:rsidR="0030651C" w:rsidRDefault="0030651C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Nome</w:t>
            </w:r>
          </w:p>
        </w:tc>
        <w:tc>
          <w:tcPr>
            <w:tcW w:w="548" w:type="pct"/>
            <w:tcBorders>
              <w:top w:val="nil"/>
            </w:tcBorders>
            <w:vAlign w:val="center"/>
          </w:tcPr>
          <w:p w14:paraId="340F18BC" w14:textId="77777777" w:rsidR="0030651C" w:rsidRDefault="0030651C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Parentesco</w:t>
            </w:r>
          </w:p>
        </w:tc>
        <w:tc>
          <w:tcPr>
            <w:tcW w:w="343" w:type="pct"/>
            <w:tcBorders>
              <w:top w:val="nil"/>
            </w:tcBorders>
            <w:vAlign w:val="center"/>
          </w:tcPr>
          <w:p w14:paraId="4234A1BD" w14:textId="77777777" w:rsidR="0030651C" w:rsidRDefault="0030651C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Sexo</w:t>
            </w:r>
          </w:p>
        </w:tc>
        <w:tc>
          <w:tcPr>
            <w:tcW w:w="411" w:type="pct"/>
            <w:tcBorders>
              <w:top w:val="nil"/>
            </w:tcBorders>
            <w:vAlign w:val="center"/>
          </w:tcPr>
          <w:p w14:paraId="782DA766" w14:textId="77777777" w:rsidR="0030651C" w:rsidRDefault="0030651C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Idade</w:t>
            </w:r>
          </w:p>
        </w:tc>
        <w:tc>
          <w:tcPr>
            <w:tcW w:w="683" w:type="pct"/>
            <w:tcBorders>
              <w:top w:val="nil"/>
            </w:tcBorders>
            <w:vAlign w:val="center"/>
          </w:tcPr>
          <w:p w14:paraId="0A7BE8CC" w14:textId="77777777" w:rsidR="0030651C" w:rsidRDefault="0030651C">
            <w:pPr>
              <w:pStyle w:val="Ttulo7"/>
            </w:pPr>
            <w:r>
              <w:t>Naturalidade</w:t>
            </w:r>
          </w:p>
        </w:tc>
        <w:tc>
          <w:tcPr>
            <w:tcW w:w="478" w:type="pct"/>
            <w:tcBorders>
              <w:top w:val="nil"/>
            </w:tcBorders>
            <w:vAlign w:val="center"/>
          </w:tcPr>
          <w:p w14:paraId="4E9E8D96" w14:textId="77777777" w:rsidR="0030651C" w:rsidRPr="00282090" w:rsidRDefault="003065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282090">
              <w:rPr>
                <w:rFonts w:ascii="Arial" w:hAnsi="Arial" w:cs="Arial"/>
                <w:b/>
                <w:sz w:val="14"/>
                <w:szCs w:val="14"/>
              </w:rPr>
              <w:t>Estado Civil</w:t>
            </w:r>
          </w:p>
        </w:tc>
        <w:tc>
          <w:tcPr>
            <w:tcW w:w="894" w:type="pct"/>
            <w:tcBorders>
              <w:top w:val="nil"/>
              <w:right w:val="single" w:sz="12" w:space="0" w:color="auto"/>
            </w:tcBorders>
            <w:vAlign w:val="center"/>
          </w:tcPr>
          <w:p w14:paraId="33AA852A" w14:textId="77777777" w:rsidR="0030651C" w:rsidRDefault="0030651C">
            <w:pPr>
              <w:pStyle w:val="Ttulo4"/>
              <w:rPr>
                <w:color w:val="auto"/>
                <w:sz w:val="18"/>
              </w:rPr>
            </w:pPr>
            <w:r>
              <w:rPr>
                <w:color w:val="auto"/>
                <w:sz w:val="18"/>
              </w:rPr>
              <w:t>Escolaridade</w:t>
            </w:r>
          </w:p>
        </w:tc>
      </w:tr>
      <w:tr w:rsidR="0030651C" w14:paraId="696ECC2F" w14:textId="77777777" w:rsidTr="00817335">
        <w:trPr>
          <w:cantSplit/>
          <w:trHeight w:val="340"/>
          <w:jc w:val="center"/>
        </w:trPr>
        <w:tc>
          <w:tcPr>
            <w:tcW w:w="206" w:type="pct"/>
            <w:tcBorders>
              <w:left w:val="single" w:sz="12" w:space="0" w:color="auto"/>
            </w:tcBorders>
            <w:vAlign w:val="center"/>
          </w:tcPr>
          <w:p w14:paraId="78852F87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1437" w:type="pct"/>
            <w:vAlign w:val="center"/>
          </w:tcPr>
          <w:p w14:paraId="287D4029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548" w:type="pct"/>
            <w:vAlign w:val="center"/>
          </w:tcPr>
          <w:p w14:paraId="681330F2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343" w:type="pct"/>
            <w:vAlign w:val="center"/>
          </w:tcPr>
          <w:p w14:paraId="43499BC4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11" w:type="pct"/>
            <w:vAlign w:val="center"/>
          </w:tcPr>
          <w:p w14:paraId="79E97E99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683" w:type="pct"/>
            <w:vAlign w:val="center"/>
          </w:tcPr>
          <w:p w14:paraId="0DAAAFF7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78" w:type="pct"/>
            <w:vAlign w:val="center"/>
          </w:tcPr>
          <w:p w14:paraId="682D5E49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right w:val="single" w:sz="12" w:space="0" w:color="auto"/>
            </w:tcBorders>
            <w:vAlign w:val="center"/>
          </w:tcPr>
          <w:p w14:paraId="2F870245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</w:tr>
      <w:tr w:rsidR="0030651C" w14:paraId="04B34D0B" w14:textId="77777777" w:rsidTr="00817335">
        <w:trPr>
          <w:cantSplit/>
          <w:trHeight w:val="340"/>
          <w:jc w:val="center"/>
        </w:trPr>
        <w:tc>
          <w:tcPr>
            <w:tcW w:w="206" w:type="pct"/>
            <w:tcBorders>
              <w:left w:val="single" w:sz="12" w:space="0" w:color="auto"/>
            </w:tcBorders>
            <w:vAlign w:val="center"/>
          </w:tcPr>
          <w:p w14:paraId="5A9C0CFA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1437" w:type="pct"/>
            <w:vAlign w:val="center"/>
          </w:tcPr>
          <w:p w14:paraId="2FAAADDC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548" w:type="pct"/>
            <w:vAlign w:val="center"/>
          </w:tcPr>
          <w:p w14:paraId="41DC9EFF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343" w:type="pct"/>
            <w:vAlign w:val="center"/>
          </w:tcPr>
          <w:p w14:paraId="47CC80D1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11" w:type="pct"/>
            <w:vAlign w:val="center"/>
          </w:tcPr>
          <w:p w14:paraId="0B76A626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683" w:type="pct"/>
            <w:vAlign w:val="center"/>
          </w:tcPr>
          <w:p w14:paraId="61D0B993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78" w:type="pct"/>
            <w:vAlign w:val="center"/>
          </w:tcPr>
          <w:p w14:paraId="1F6C17F8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right w:val="single" w:sz="12" w:space="0" w:color="auto"/>
            </w:tcBorders>
            <w:vAlign w:val="center"/>
          </w:tcPr>
          <w:p w14:paraId="10E03739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</w:tr>
      <w:tr w:rsidR="0030651C" w14:paraId="478A52EB" w14:textId="77777777" w:rsidTr="00817335">
        <w:trPr>
          <w:cantSplit/>
          <w:trHeight w:val="340"/>
          <w:jc w:val="center"/>
        </w:trPr>
        <w:tc>
          <w:tcPr>
            <w:tcW w:w="206" w:type="pct"/>
            <w:tcBorders>
              <w:left w:val="single" w:sz="12" w:space="0" w:color="auto"/>
            </w:tcBorders>
            <w:vAlign w:val="center"/>
          </w:tcPr>
          <w:p w14:paraId="6D9F4F79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1437" w:type="pct"/>
            <w:vAlign w:val="center"/>
          </w:tcPr>
          <w:p w14:paraId="13B8C2CE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548" w:type="pct"/>
            <w:vAlign w:val="center"/>
          </w:tcPr>
          <w:p w14:paraId="32161767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343" w:type="pct"/>
            <w:vAlign w:val="center"/>
          </w:tcPr>
          <w:p w14:paraId="148C9799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11" w:type="pct"/>
            <w:vAlign w:val="center"/>
          </w:tcPr>
          <w:p w14:paraId="70A07F80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683" w:type="pct"/>
            <w:vAlign w:val="center"/>
          </w:tcPr>
          <w:p w14:paraId="5848572C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78" w:type="pct"/>
            <w:vAlign w:val="center"/>
          </w:tcPr>
          <w:p w14:paraId="6A450E9F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right w:val="single" w:sz="12" w:space="0" w:color="auto"/>
            </w:tcBorders>
            <w:vAlign w:val="center"/>
          </w:tcPr>
          <w:p w14:paraId="764EC938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</w:tr>
      <w:tr w:rsidR="0030651C" w14:paraId="40275782" w14:textId="77777777" w:rsidTr="00817335">
        <w:trPr>
          <w:cantSplit/>
          <w:trHeight w:val="340"/>
          <w:jc w:val="center"/>
        </w:trPr>
        <w:tc>
          <w:tcPr>
            <w:tcW w:w="206" w:type="pct"/>
            <w:tcBorders>
              <w:left w:val="single" w:sz="12" w:space="0" w:color="auto"/>
            </w:tcBorders>
            <w:vAlign w:val="center"/>
          </w:tcPr>
          <w:p w14:paraId="209BD8AA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1437" w:type="pct"/>
            <w:vAlign w:val="center"/>
          </w:tcPr>
          <w:p w14:paraId="15D3BCB0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548" w:type="pct"/>
            <w:vAlign w:val="center"/>
          </w:tcPr>
          <w:p w14:paraId="76FA77FD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343" w:type="pct"/>
            <w:vAlign w:val="center"/>
          </w:tcPr>
          <w:p w14:paraId="01DA0CC4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11" w:type="pct"/>
            <w:vAlign w:val="center"/>
          </w:tcPr>
          <w:p w14:paraId="25286564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683" w:type="pct"/>
            <w:vAlign w:val="center"/>
          </w:tcPr>
          <w:p w14:paraId="19C66AED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78" w:type="pct"/>
            <w:vAlign w:val="center"/>
          </w:tcPr>
          <w:p w14:paraId="6C00B60D" w14:textId="77777777" w:rsidR="0030651C" w:rsidRDefault="0030651C" w:rsidP="00415A5D">
            <w:pPr>
              <w:pStyle w:val="Cabealho"/>
              <w:tabs>
                <w:tab w:val="clear" w:pos="4419"/>
                <w:tab w:val="clear" w:pos="8838"/>
              </w:tabs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right w:val="single" w:sz="12" w:space="0" w:color="auto"/>
            </w:tcBorders>
            <w:vAlign w:val="center"/>
          </w:tcPr>
          <w:p w14:paraId="7254F426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</w:tr>
      <w:tr w:rsidR="0030651C" w14:paraId="678362F5" w14:textId="77777777" w:rsidTr="00817335">
        <w:trPr>
          <w:cantSplit/>
          <w:trHeight w:val="340"/>
          <w:jc w:val="center"/>
        </w:trPr>
        <w:tc>
          <w:tcPr>
            <w:tcW w:w="206" w:type="pct"/>
            <w:tcBorders>
              <w:left w:val="single" w:sz="12" w:space="0" w:color="auto"/>
            </w:tcBorders>
            <w:vAlign w:val="center"/>
          </w:tcPr>
          <w:p w14:paraId="4054D9E3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1437" w:type="pct"/>
            <w:vAlign w:val="center"/>
          </w:tcPr>
          <w:p w14:paraId="1237B422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548" w:type="pct"/>
            <w:vAlign w:val="center"/>
          </w:tcPr>
          <w:p w14:paraId="7E062795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343" w:type="pct"/>
            <w:vAlign w:val="center"/>
          </w:tcPr>
          <w:p w14:paraId="4D2977EA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11" w:type="pct"/>
            <w:vAlign w:val="center"/>
          </w:tcPr>
          <w:p w14:paraId="4AEA1E5B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683" w:type="pct"/>
            <w:vAlign w:val="center"/>
          </w:tcPr>
          <w:p w14:paraId="129B5471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78" w:type="pct"/>
            <w:vAlign w:val="center"/>
          </w:tcPr>
          <w:p w14:paraId="6C031C2F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right w:val="single" w:sz="12" w:space="0" w:color="auto"/>
            </w:tcBorders>
            <w:vAlign w:val="center"/>
          </w:tcPr>
          <w:p w14:paraId="4E5D2C90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</w:tr>
      <w:tr w:rsidR="0030651C" w14:paraId="29D0A415" w14:textId="77777777" w:rsidTr="00817335">
        <w:trPr>
          <w:cantSplit/>
          <w:trHeight w:val="340"/>
          <w:jc w:val="center"/>
        </w:trPr>
        <w:tc>
          <w:tcPr>
            <w:tcW w:w="206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6783842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1437" w:type="pct"/>
            <w:tcBorders>
              <w:bottom w:val="single" w:sz="12" w:space="0" w:color="auto"/>
            </w:tcBorders>
            <w:vAlign w:val="center"/>
          </w:tcPr>
          <w:p w14:paraId="3D12FAFE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548" w:type="pct"/>
            <w:tcBorders>
              <w:bottom w:val="single" w:sz="12" w:space="0" w:color="auto"/>
            </w:tcBorders>
            <w:vAlign w:val="center"/>
          </w:tcPr>
          <w:p w14:paraId="1C33B2E6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343" w:type="pct"/>
            <w:tcBorders>
              <w:bottom w:val="single" w:sz="12" w:space="0" w:color="auto"/>
            </w:tcBorders>
            <w:vAlign w:val="center"/>
          </w:tcPr>
          <w:p w14:paraId="0662E61E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11" w:type="pct"/>
            <w:tcBorders>
              <w:bottom w:val="single" w:sz="12" w:space="0" w:color="auto"/>
            </w:tcBorders>
            <w:vAlign w:val="center"/>
          </w:tcPr>
          <w:p w14:paraId="1B22C818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683" w:type="pct"/>
            <w:tcBorders>
              <w:bottom w:val="single" w:sz="12" w:space="0" w:color="auto"/>
            </w:tcBorders>
            <w:vAlign w:val="center"/>
          </w:tcPr>
          <w:p w14:paraId="2063073B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478" w:type="pct"/>
            <w:tcBorders>
              <w:bottom w:val="single" w:sz="12" w:space="0" w:color="auto"/>
            </w:tcBorders>
            <w:vAlign w:val="center"/>
          </w:tcPr>
          <w:p w14:paraId="121912FE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6FA425C" w14:textId="77777777" w:rsidR="0030651C" w:rsidRDefault="0030651C" w:rsidP="00415A5D">
            <w:pPr>
              <w:spacing w:afterLines="60" w:after="144" w:line="360" w:lineRule="auto"/>
              <w:rPr>
                <w:rFonts w:ascii="Arial" w:hAnsi="Arial" w:cs="Arial"/>
              </w:rPr>
            </w:pPr>
          </w:p>
        </w:tc>
      </w:tr>
    </w:tbl>
    <w:p w14:paraId="4433793E" w14:textId="77777777" w:rsidR="0030651C" w:rsidRDefault="0030651C" w:rsidP="00BE230B">
      <w:pPr>
        <w:rPr>
          <w:rFonts w:ascii="Arial" w:hAnsi="Arial"/>
        </w:rPr>
      </w:pPr>
    </w:p>
    <w:tbl>
      <w:tblPr>
        <w:tblW w:w="108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1"/>
      </w:tblGrid>
      <w:tr w:rsidR="0030651C" w14:paraId="44459B12" w14:textId="77777777" w:rsidTr="00257A63">
        <w:trPr>
          <w:trHeight w:val="5576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BF2189" w14:textId="77777777" w:rsidR="0030651C" w:rsidRDefault="0030651C" w:rsidP="000B6F6C">
            <w:pPr>
              <w:spacing w:before="120" w:after="40" w:line="36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Renda Mensal Familiar                                                                                  </w:t>
            </w:r>
          </w:p>
          <w:p w14:paraId="1076285D" w14:textId="77777777" w:rsidR="006E33C2" w:rsidRDefault="0030651C" w:rsidP="000B6F6C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Quantos trabalham? ____________</w:t>
            </w:r>
            <w:proofErr w:type="gramStart"/>
            <w:r>
              <w:rPr>
                <w:rFonts w:ascii="Arial" w:hAnsi="Arial"/>
                <w:bCs/>
              </w:rPr>
              <w:t xml:space="preserve">_  </w:t>
            </w:r>
            <w:r w:rsidR="006E33C2">
              <w:rPr>
                <w:rFonts w:ascii="Arial" w:hAnsi="Arial"/>
                <w:bCs/>
              </w:rPr>
              <w:t>Liste</w:t>
            </w:r>
            <w:proofErr w:type="gramEnd"/>
            <w:r w:rsidR="006E33C2">
              <w:rPr>
                <w:rFonts w:ascii="Arial" w:hAnsi="Arial"/>
                <w:bCs/>
              </w:rPr>
              <w:t xml:space="preserve"> abaixo o nome, tipo de atividade e salário</w:t>
            </w:r>
            <w:r w:rsidR="003A457C">
              <w:rPr>
                <w:rFonts w:ascii="Arial" w:hAnsi="Arial"/>
                <w:bCs/>
              </w:rPr>
              <w:t>:</w:t>
            </w:r>
          </w:p>
          <w:p w14:paraId="1FF735FA" w14:textId="77777777" w:rsidR="006E33C2" w:rsidRDefault="00406BAE" w:rsidP="00384EA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Nome: _______________________________ Trabalho: _______________________</w:t>
            </w:r>
            <w:r w:rsidR="00D31286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Salário R$ ____________</w:t>
            </w:r>
            <w:r w:rsidR="00F45165">
              <w:rPr>
                <w:rFonts w:ascii="Arial" w:hAnsi="Arial"/>
                <w:bCs/>
              </w:rPr>
              <w:t>__</w:t>
            </w:r>
            <w:r>
              <w:rPr>
                <w:rFonts w:ascii="Arial" w:hAnsi="Arial"/>
                <w:bCs/>
              </w:rPr>
              <w:t>___</w:t>
            </w:r>
          </w:p>
          <w:p w14:paraId="69DE8884" w14:textId="77777777" w:rsidR="00406BAE" w:rsidRDefault="00406BAE" w:rsidP="00384EA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Nome: _______________________________ Trabalho: _______________________</w:t>
            </w:r>
            <w:r w:rsidR="00D31286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Salário R$ _____________</w:t>
            </w:r>
            <w:r w:rsidR="00F45165">
              <w:rPr>
                <w:rFonts w:ascii="Arial" w:hAnsi="Arial"/>
                <w:bCs/>
              </w:rPr>
              <w:t>__</w:t>
            </w:r>
            <w:r>
              <w:rPr>
                <w:rFonts w:ascii="Arial" w:hAnsi="Arial"/>
                <w:bCs/>
              </w:rPr>
              <w:t>__</w:t>
            </w:r>
          </w:p>
          <w:p w14:paraId="192821D9" w14:textId="77777777" w:rsidR="00406BAE" w:rsidRDefault="00406BAE" w:rsidP="00384EA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Nome: _______________________________ Trabalho: _______________________</w:t>
            </w:r>
            <w:r w:rsidR="00D31286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Salário R$ ______________</w:t>
            </w:r>
            <w:r w:rsidR="00F45165">
              <w:rPr>
                <w:rFonts w:ascii="Arial" w:hAnsi="Arial"/>
                <w:bCs/>
              </w:rPr>
              <w:t>__</w:t>
            </w:r>
            <w:r>
              <w:rPr>
                <w:rFonts w:ascii="Arial" w:hAnsi="Arial"/>
                <w:bCs/>
              </w:rPr>
              <w:t>_</w:t>
            </w:r>
          </w:p>
          <w:p w14:paraId="33A738E8" w14:textId="77777777" w:rsidR="00406BAE" w:rsidRDefault="00406BAE" w:rsidP="00384EA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Nome: _______________________________ Trabalho: _______________________</w:t>
            </w:r>
            <w:r w:rsidR="00D31286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Salário R$ _______________</w:t>
            </w:r>
            <w:r w:rsidR="00F45165">
              <w:rPr>
                <w:rFonts w:ascii="Arial" w:hAnsi="Arial"/>
                <w:bCs/>
              </w:rPr>
              <w:t>__</w:t>
            </w:r>
          </w:p>
          <w:p w14:paraId="313EE32A" w14:textId="77777777" w:rsidR="00406BAE" w:rsidRDefault="00406BAE" w:rsidP="00384EA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Nome: _______________________________ Trabalho: _______________________</w:t>
            </w:r>
            <w:r w:rsidR="00D31286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Salário R$ _______________</w:t>
            </w:r>
            <w:r w:rsidR="00F45165">
              <w:rPr>
                <w:rFonts w:ascii="Arial" w:hAnsi="Arial"/>
                <w:bCs/>
              </w:rPr>
              <w:t>__</w:t>
            </w:r>
          </w:p>
          <w:p w14:paraId="549D95A7" w14:textId="77777777" w:rsidR="00406BAE" w:rsidRDefault="00406BAE" w:rsidP="00384EA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Nome: _______________________________ Trabalho: _______________________</w:t>
            </w:r>
            <w:r w:rsidR="00D31286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Salário R$ _______________</w:t>
            </w:r>
            <w:r w:rsidR="00F45165">
              <w:rPr>
                <w:rFonts w:ascii="Arial" w:hAnsi="Arial"/>
                <w:bCs/>
              </w:rPr>
              <w:t>__</w:t>
            </w:r>
          </w:p>
          <w:p w14:paraId="3C8307E0" w14:textId="77777777" w:rsidR="0030651C" w:rsidRDefault="0030651C" w:rsidP="00384EA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Recebe benefício do Governo? Não </w:t>
            </w:r>
            <w:proofErr w:type="gramStart"/>
            <w:r>
              <w:rPr>
                <w:rFonts w:ascii="Arial" w:hAnsi="Arial"/>
                <w:bCs/>
              </w:rPr>
              <w:t xml:space="preserve">(  </w:t>
            </w:r>
            <w:proofErr w:type="gramEnd"/>
            <w:r w:rsidR="004E3264">
              <w:rPr>
                <w:rFonts w:ascii="Arial" w:hAnsi="Arial"/>
                <w:bCs/>
              </w:rPr>
              <w:t xml:space="preserve"> </w:t>
            </w:r>
            <w:proofErr w:type="gramStart"/>
            <w:r>
              <w:rPr>
                <w:rFonts w:ascii="Arial" w:hAnsi="Arial"/>
                <w:bCs/>
              </w:rPr>
              <w:t xml:space="preserve">) </w:t>
            </w:r>
            <w:r w:rsidR="00F45165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Sim</w:t>
            </w:r>
            <w:proofErr w:type="gramEnd"/>
            <w:r>
              <w:rPr>
                <w:rFonts w:ascii="Arial" w:hAnsi="Arial"/>
                <w:bCs/>
              </w:rPr>
              <w:t xml:space="preserve"> </w:t>
            </w:r>
            <w:proofErr w:type="gramStart"/>
            <w:r>
              <w:rPr>
                <w:rFonts w:ascii="Arial" w:hAnsi="Arial"/>
                <w:bCs/>
              </w:rPr>
              <w:t xml:space="preserve">( </w:t>
            </w:r>
            <w:r w:rsidR="004E3264">
              <w:rPr>
                <w:rFonts w:ascii="Arial" w:hAnsi="Arial"/>
                <w:bCs/>
              </w:rPr>
              <w:t xml:space="preserve"> )</w:t>
            </w:r>
            <w:proofErr w:type="gramEnd"/>
            <w:r w:rsidR="004E3264">
              <w:rPr>
                <w:rFonts w:ascii="Arial" w:hAnsi="Arial"/>
                <w:bCs/>
              </w:rPr>
              <w:t xml:space="preserve"> Qual? ______________________</w:t>
            </w:r>
            <w:r w:rsidR="00F45165">
              <w:rPr>
                <w:rFonts w:ascii="Arial" w:hAnsi="Arial"/>
                <w:bCs/>
              </w:rPr>
              <w:t>_</w:t>
            </w:r>
            <w:r>
              <w:rPr>
                <w:rFonts w:ascii="Arial" w:hAnsi="Arial"/>
                <w:bCs/>
              </w:rPr>
              <w:t>_</w:t>
            </w:r>
            <w:r w:rsidR="00D31286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Valor: R$ _________________</w:t>
            </w:r>
            <w:r w:rsidR="00F45165">
              <w:rPr>
                <w:rFonts w:ascii="Arial" w:hAnsi="Arial"/>
                <w:bCs/>
              </w:rPr>
              <w:t>_</w:t>
            </w:r>
          </w:p>
          <w:p w14:paraId="09D1FEE9" w14:textId="77777777" w:rsidR="0030651C" w:rsidRDefault="0030651C" w:rsidP="00384EA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Recebe: aposentadoria </w:t>
            </w:r>
            <w:proofErr w:type="gramStart"/>
            <w:r>
              <w:rPr>
                <w:rFonts w:ascii="Arial" w:hAnsi="Arial"/>
                <w:bCs/>
              </w:rPr>
              <w:t>(</w:t>
            </w:r>
            <w:r w:rsidR="004E3264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 xml:space="preserve"> </w:t>
            </w:r>
            <w:proofErr w:type="gramEnd"/>
            <w:r>
              <w:rPr>
                <w:rFonts w:ascii="Arial" w:hAnsi="Arial"/>
                <w:bCs/>
              </w:rPr>
              <w:t xml:space="preserve"> </w:t>
            </w:r>
            <w:proofErr w:type="gramStart"/>
            <w:r>
              <w:rPr>
                <w:rFonts w:ascii="Arial" w:hAnsi="Arial"/>
                <w:bCs/>
              </w:rPr>
              <w:t>)  pensão</w:t>
            </w:r>
            <w:proofErr w:type="gramEnd"/>
            <w:r>
              <w:rPr>
                <w:rFonts w:ascii="Arial" w:hAnsi="Arial"/>
                <w:bCs/>
              </w:rPr>
              <w:t xml:space="preserve"> </w:t>
            </w:r>
            <w:proofErr w:type="gramStart"/>
            <w:r>
              <w:rPr>
                <w:rFonts w:ascii="Arial" w:hAnsi="Arial"/>
                <w:bCs/>
              </w:rPr>
              <w:t>(</w:t>
            </w:r>
            <w:r w:rsidR="004E3264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 xml:space="preserve"> </w:t>
            </w:r>
            <w:proofErr w:type="gramEnd"/>
            <w:r>
              <w:rPr>
                <w:rFonts w:ascii="Arial" w:hAnsi="Arial"/>
                <w:bCs/>
              </w:rPr>
              <w:t xml:space="preserve"> </w:t>
            </w:r>
            <w:proofErr w:type="gramStart"/>
            <w:r>
              <w:rPr>
                <w:rFonts w:ascii="Arial" w:hAnsi="Arial"/>
                <w:bCs/>
              </w:rPr>
              <w:t>)  Quem</w:t>
            </w:r>
            <w:proofErr w:type="gramEnd"/>
            <w:r>
              <w:rPr>
                <w:rFonts w:ascii="Arial" w:hAnsi="Arial"/>
                <w:bCs/>
              </w:rPr>
              <w:t xml:space="preserve"> recebe? _____________________</w:t>
            </w:r>
            <w:r w:rsidR="00F45165">
              <w:rPr>
                <w:rFonts w:ascii="Arial" w:hAnsi="Arial"/>
                <w:bCs/>
              </w:rPr>
              <w:t>_</w:t>
            </w:r>
            <w:r>
              <w:rPr>
                <w:rFonts w:ascii="Arial" w:hAnsi="Arial"/>
                <w:bCs/>
              </w:rPr>
              <w:t>_</w:t>
            </w:r>
            <w:r w:rsidR="00D31286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Valor: R$ _________________</w:t>
            </w:r>
            <w:r w:rsidR="00F45165">
              <w:rPr>
                <w:rFonts w:ascii="Arial" w:hAnsi="Arial"/>
                <w:bCs/>
              </w:rPr>
              <w:t>_</w:t>
            </w:r>
          </w:p>
          <w:p w14:paraId="582CDEA6" w14:textId="77777777" w:rsidR="0030651C" w:rsidRDefault="0030651C" w:rsidP="00817335">
            <w:pPr>
              <w:spacing w:before="120"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Renda bruta mensal da família:</w:t>
            </w:r>
            <w:r>
              <w:rPr>
                <w:rFonts w:ascii="Arial" w:hAnsi="Arial"/>
                <w:b/>
              </w:rPr>
              <w:t xml:space="preserve"> </w:t>
            </w:r>
            <w:r w:rsidRPr="004E3264">
              <w:rPr>
                <w:rFonts w:ascii="Arial" w:hAnsi="Arial"/>
              </w:rPr>
              <w:t>R$</w:t>
            </w:r>
            <w:r>
              <w:rPr>
                <w:rFonts w:ascii="Arial" w:hAnsi="Arial"/>
                <w:b/>
              </w:rPr>
              <w:t xml:space="preserve"> </w:t>
            </w:r>
            <w:r>
              <w:rPr>
                <w:rFonts w:ascii="Arial" w:hAnsi="Arial"/>
                <w:bCs/>
              </w:rPr>
              <w:t>__________________________</w:t>
            </w:r>
          </w:p>
          <w:p w14:paraId="4C667460" w14:textId="77777777" w:rsidR="0030651C" w:rsidRDefault="0030651C" w:rsidP="00384EA5">
            <w:pPr>
              <w:spacing w:before="120"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Equivalente a _____________ salários mínimos.</w:t>
            </w:r>
          </w:p>
          <w:p w14:paraId="118B5A33" w14:textId="77777777" w:rsidR="0030651C" w:rsidRDefault="0030651C" w:rsidP="00817335">
            <w:pPr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Renda </w:t>
            </w:r>
            <w:r>
              <w:rPr>
                <w:rFonts w:ascii="Arial" w:hAnsi="Arial"/>
                <w:bCs/>
                <w:i/>
                <w:iCs/>
              </w:rPr>
              <w:t>per capita</w:t>
            </w:r>
            <w:r>
              <w:rPr>
                <w:rFonts w:ascii="Arial" w:hAnsi="Arial"/>
                <w:bCs/>
              </w:rPr>
              <w:t>: R$ ________________</w:t>
            </w:r>
            <w:r w:rsidR="00817335">
              <w:rPr>
                <w:rFonts w:ascii="Arial" w:hAnsi="Arial"/>
                <w:bCs/>
              </w:rPr>
              <w:t>__</w:t>
            </w:r>
          </w:p>
          <w:p w14:paraId="2A100968" w14:textId="77777777" w:rsidR="0030651C" w:rsidRPr="00817335" w:rsidRDefault="0030651C" w:rsidP="00257A63">
            <w:pPr>
              <w:pStyle w:val="Cabealho"/>
              <w:tabs>
                <w:tab w:val="clear" w:pos="4419"/>
                <w:tab w:val="clear" w:pos="8838"/>
              </w:tabs>
              <w:spacing w:after="40" w:line="360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Obs.: _________________________________________________________________________________</w:t>
            </w:r>
            <w:r w:rsidR="00F45165">
              <w:rPr>
                <w:rFonts w:ascii="Arial" w:hAnsi="Arial"/>
                <w:bCs/>
              </w:rPr>
              <w:t>______</w:t>
            </w:r>
            <w:r>
              <w:rPr>
                <w:rFonts w:ascii="Arial" w:hAnsi="Arial"/>
                <w:bCs/>
              </w:rPr>
              <w:t>__</w:t>
            </w:r>
            <w:r w:rsidR="003A457C">
              <w:rPr>
                <w:rFonts w:ascii="Arial" w:hAnsi="Arial"/>
                <w:bCs/>
              </w:rPr>
              <w:t>_</w:t>
            </w:r>
          </w:p>
        </w:tc>
      </w:tr>
    </w:tbl>
    <w:tbl>
      <w:tblPr>
        <w:tblStyle w:val="Tabelacomgrade"/>
        <w:tblpPr w:leftFromText="141" w:rightFromText="141" w:vertAnchor="text" w:horzAnchor="margin" w:tblpXSpec="center" w:tblpY="289"/>
        <w:tblW w:w="1080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9"/>
        <w:gridCol w:w="726"/>
        <w:gridCol w:w="4233"/>
        <w:gridCol w:w="1295"/>
        <w:gridCol w:w="2188"/>
      </w:tblGrid>
      <w:tr w:rsidR="00817335" w14:paraId="6009DCAD" w14:textId="77777777" w:rsidTr="00BE230B">
        <w:trPr>
          <w:trHeight w:val="113"/>
          <w:jc w:val="center"/>
        </w:trPr>
        <w:tc>
          <w:tcPr>
            <w:tcW w:w="2359" w:type="dxa"/>
            <w:vAlign w:val="center"/>
          </w:tcPr>
          <w:p w14:paraId="3D5AD589" w14:textId="77777777" w:rsidR="00817335" w:rsidRPr="00C560AE" w:rsidRDefault="00817335" w:rsidP="000B6F6C">
            <w:pPr>
              <w:spacing w:before="120"/>
              <w:rPr>
                <w:rFonts w:ascii="Arial" w:hAnsi="Arial"/>
                <w:b/>
              </w:rPr>
            </w:pPr>
            <w:r w:rsidRPr="00C560AE">
              <w:rPr>
                <w:rFonts w:ascii="Arial" w:hAnsi="Arial"/>
                <w:b/>
              </w:rPr>
              <w:t>Situação Habitacional</w:t>
            </w:r>
          </w:p>
        </w:tc>
        <w:tc>
          <w:tcPr>
            <w:tcW w:w="4959" w:type="dxa"/>
            <w:gridSpan w:val="2"/>
            <w:vAlign w:val="center"/>
          </w:tcPr>
          <w:p w14:paraId="60BEB3FF" w14:textId="77777777" w:rsidR="00817335" w:rsidRDefault="00817335" w:rsidP="00BE230B">
            <w:pPr>
              <w:spacing w:before="120"/>
              <w:rPr>
                <w:rFonts w:ascii="Arial" w:hAnsi="Arial"/>
              </w:rPr>
            </w:pPr>
          </w:p>
        </w:tc>
        <w:tc>
          <w:tcPr>
            <w:tcW w:w="3483" w:type="dxa"/>
            <w:gridSpan w:val="2"/>
            <w:vAlign w:val="center"/>
          </w:tcPr>
          <w:p w14:paraId="0F0C2591" w14:textId="77777777" w:rsidR="00817335" w:rsidRDefault="00817335" w:rsidP="00BE230B">
            <w:pPr>
              <w:spacing w:before="120"/>
              <w:rPr>
                <w:rFonts w:ascii="Arial" w:hAnsi="Arial"/>
              </w:rPr>
            </w:pPr>
          </w:p>
        </w:tc>
      </w:tr>
      <w:tr w:rsidR="00817335" w:rsidRPr="00EF738F" w14:paraId="46D06B5C" w14:textId="77777777" w:rsidTr="00BE230B">
        <w:trPr>
          <w:trHeight w:val="113"/>
          <w:jc w:val="center"/>
        </w:trPr>
        <w:tc>
          <w:tcPr>
            <w:tcW w:w="3085" w:type="dxa"/>
            <w:gridSpan w:val="2"/>
            <w:vAlign w:val="center"/>
          </w:tcPr>
          <w:p w14:paraId="7563D11B" w14:textId="77777777" w:rsidR="00817335" w:rsidRPr="00EF738F" w:rsidRDefault="00817335" w:rsidP="00BE230B">
            <w:pPr>
              <w:spacing w:before="120"/>
              <w:rPr>
                <w:rFonts w:ascii="Arial" w:hAnsi="Arial"/>
                <w:b/>
              </w:rPr>
            </w:pPr>
            <w:r w:rsidRPr="00EF738F">
              <w:rPr>
                <w:rFonts w:ascii="Arial" w:hAnsi="Arial"/>
                <w:b/>
              </w:rPr>
              <w:t>Tipo de Habitação</w:t>
            </w:r>
          </w:p>
        </w:tc>
        <w:tc>
          <w:tcPr>
            <w:tcW w:w="5528" w:type="dxa"/>
            <w:gridSpan w:val="2"/>
            <w:vAlign w:val="center"/>
          </w:tcPr>
          <w:p w14:paraId="1159E71B" w14:textId="77777777" w:rsidR="00817335" w:rsidRPr="00EF738F" w:rsidRDefault="00817335" w:rsidP="00BE230B">
            <w:pPr>
              <w:spacing w:before="120"/>
              <w:rPr>
                <w:rFonts w:ascii="Arial" w:hAnsi="Arial"/>
                <w:b/>
              </w:rPr>
            </w:pPr>
            <w:r w:rsidRPr="00EF738F">
              <w:rPr>
                <w:rFonts w:ascii="Arial" w:hAnsi="Arial"/>
                <w:b/>
              </w:rPr>
              <w:t>Ocupação</w:t>
            </w:r>
          </w:p>
        </w:tc>
        <w:tc>
          <w:tcPr>
            <w:tcW w:w="2188" w:type="dxa"/>
            <w:vAlign w:val="center"/>
          </w:tcPr>
          <w:p w14:paraId="4103B8AC" w14:textId="77777777" w:rsidR="00817335" w:rsidRPr="00EF738F" w:rsidRDefault="00817335" w:rsidP="00BE230B">
            <w:pPr>
              <w:spacing w:before="120"/>
              <w:rPr>
                <w:rFonts w:ascii="Arial" w:hAnsi="Arial"/>
                <w:b/>
              </w:rPr>
            </w:pPr>
            <w:r w:rsidRPr="00EF738F">
              <w:rPr>
                <w:rFonts w:ascii="Arial" w:hAnsi="Arial"/>
                <w:b/>
              </w:rPr>
              <w:t>N</w:t>
            </w:r>
            <w:r w:rsidRPr="00EF738F">
              <w:rPr>
                <w:rFonts w:ascii="Arial" w:hAnsi="Arial"/>
                <w:b/>
                <w:vertAlign w:val="superscript"/>
              </w:rPr>
              <w:t xml:space="preserve">o </w:t>
            </w:r>
            <w:r w:rsidRPr="00EF738F">
              <w:rPr>
                <w:rFonts w:ascii="Arial" w:hAnsi="Arial"/>
                <w:b/>
              </w:rPr>
              <w:t>de Cômodos</w:t>
            </w:r>
          </w:p>
        </w:tc>
      </w:tr>
      <w:tr w:rsidR="00817335" w14:paraId="521E649F" w14:textId="77777777" w:rsidTr="00BE230B">
        <w:trPr>
          <w:trHeight w:val="113"/>
          <w:jc w:val="center"/>
        </w:trPr>
        <w:tc>
          <w:tcPr>
            <w:tcW w:w="3085" w:type="dxa"/>
            <w:gridSpan w:val="2"/>
            <w:vAlign w:val="center"/>
          </w:tcPr>
          <w:p w14:paraId="44B39033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58076F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19.5pt">
                  <v:imagedata r:id="rId8" o:title=""/>
                </v:shape>
              </w:pict>
            </w:r>
          </w:p>
        </w:tc>
        <w:tc>
          <w:tcPr>
            <w:tcW w:w="5528" w:type="dxa"/>
            <w:gridSpan w:val="2"/>
            <w:vAlign w:val="center"/>
          </w:tcPr>
          <w:p w14:paraId="37AFBDF5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30577C29">
                <v:shape id="_x0000_i1026" type="#_x0000_t75" style="width:80.25pt;height:19.5pt">
                  <v:imagedata r:id="rId9" o:title=""/>
                </v:shape>
              </w:pict>
            </w:r>
          </w:p>
        </w:tc>
        <w:tc>
          <w:tcPr>
            <w:tcW w:w="2188" w:type="dxa"/>
            <w:vAlign w:val="center"/>
          </w:tcPr>
          <w:p w14:paraId="6C173A24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2742EF16">
                <v:shape id="_x0000_i1027" type="#_x0000_t75" style="width:1in;height:19.5pt">
                  <v:imagedata r:id="rId10" o:title=""/>
                </v:shape>
              </w:pict>
            </w:r>
          </w:p>
        </w:tc>
      </w:tr>
      <w:tr w:rsidR="00817335" w14:paraId="4E5E8DD2" w14:textId="77777777" w:rsidTr="00BE230B">
        <w:trPr>
          <w:trHeight w:val="113"/>
          <w:jc w:val="center"/>
        </w:trPr>
        <w:tc>
          <w:tcPr>
            <w:tcW w:w="3085" w:type="dxa"/>
            <w:gridSpan w:val="2"/>
            <w:vAlign w:val="center"/>
          </w:tcPr>
          <w:p w14:paraId="7307172D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4DDAEFB0">
                <v:shape id="_x0000_i1028" type="#_x0000_t75" style="width:79.5pt;height:19.5pt">
                  <v:imagedata r:id="rId11" o:title=""/>
                </v:shape>
              </w:pict>
            </w:r>
          </w:p>
        </w:tc>
        <w:tc>
          <w:tcPr>
            <w:tcW w:w="5528" w:type="dxa"/>
            <w:gridSpan w:val="2"/>
            <w:vAlign w:val="center"/>
          </w:tcPr>
          <w:p w14:paraId="72111D5E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632A24D4">
                <v:shape id="_x0000_i1029" type="#_x0000_t75" style="width:232.5pt;height:19.5pt">
                  <v:imagedata r:id="rId12" o:title=""/>
                </v:shape>
              </w:pict>
            </w:r>
          </w:p>
        </w:tc>
        <w:tc>
          <w:tcPr>
            <w:tcW w:w="2188" w:type="dxa"/>
            <w:vAlign w:val="center"/>
          </w:tcPr>
          <w:p w14:paraId="15A0A174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62D3B673">
                <v:shape id="_x0000_i1030" type="#_x0000_t75" style="width:1in;height:19.5pt">
                  <v:imagedata r:id="rId13" o:title=""/>
                </v:shape>
              </w:pict>
            </w:r>
          </w:p>
        </w:tc>
      </w:tr>
      <w:tr w:rsidR="00817335" w14:paraId="7311BC12" w14:textId="77777777" w:rsidTr="00BE230B">
        <w:trPr>
          <w:trHeight w:val="113"/>
          <w:jc w:val="center"/>
        </w:trPr>
        <w:tc>
          <w:tcPr>
            <w:tcW w:w="3085" w:type="dxa"/>
            <w:gridSpan w:val="2"/>
            <w:vAlign w:val="center"/>
          </w:tcPr>
          <w:p w14:paraId="1C73915A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6F0B4705">
                <v:shape id="_x0000_i1031" type="#_x0000_t75" style="width:133.5pt;height:19.5pt">
                  <v:imagedata r:id="rId14" o:title=""/>
                </v:shape>
              </w:pict>
            </w:r>
          </w:p>
        </w:tc>
        <w:tc>
          <w:tcPr>
            <w:tcW w:w="5528" w:type="dxa"/>
            <w:gridSpan w:val="2"/>
            <w:vAlign w:val="center"/>
          </w:tcPr>
          <w:p w14:paraId="189BD7EE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1EB08494">
                <v:shape id="_x0000_i1032" type="#_x0000_t75" style="width:218.25pt;height:19.5pt">
                  <v:imagedata r:id="rId15" o:title=""/>
                </v:shape>
              </w:pict>
            </w:r>
          </w:p>
        </w:tc>
        <w:tc>
          <w:tcPr>
            <w:tcW w:w="2188" w:type="dxa"/>
            <w:vAlign w:val="center"/>
          </w:tcPr>
          <w:p w14:paraId="2DB77BB6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74DADBAF">
                <v:shape id="_x0000_i1033" type="#_x0000_t75" style="width:1in;height:19.5pt">
                  <v:imagedata r:id="rId16" o:title=""/>
                </v:shape>
              </w:pict>
            </w:r>
          </w:p>
        </w:tc>
      </w:tr>
      <w:tr w:rsidR="00817335" w14:paraId="1A4EFD8C" w14:textId="77777777" w:rsidTr="007410F8">
        <w:trPr>
          <w:trHeight w:val="958"/>
          <w:jc w:val="center"/>
        </w:trPr>
        <w:tc>
          <w:tcPr>
            <w:tcW w:w="3085" w:type="dxa"/>
            <w:gridSpan w:val="2"/>
          </w:tcPr>
          <w:p w14:paraId="0A68FF45" w14:textId="77777777" w:rsidR="00817335" w:rsidRDefault="00817335" w:rsidP="00BE230B">
            <w:pPr>
              <w:rPr>
                <w:rFonts w:ascii="Arial" w:hAnsi="Arial"/>
              </w:rPr>
            </w:pPr>
          </w:p>
        </w:tc>
        <w:tc>
          <w:tcPr>
            <w:tcW w:w="5528" w:type="dxa"/>
            <w:gridSpan w:val="2"/>
          </w:tcPr>
          <w:p w14:paraId="7915AFF0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0B2AB214">
                <v:shape id="_x0000_i1034" type="#_x0000_t75" style="width:3in;height:19.5pt">
                  <v:imagedata r:id="rId17" o:title=""/>
                </v:shape>
              </w:pict>
            </w:r>
            <w:r>
              <w:rPr>
                <w:rFonts w:ascii="Arial" w:hAnsi="Arial"/>
              </w:rPr>
              <w:pict w14:anchorId="7FFE5326">
                <v:shape id="_x0000_i1035" type="#_x0000_t75" style="width:3in;height:19.5pt">
                  <v:imagedata r:id="rId18" o:title=""/>
                </v:shape>
              </w:pict>
            </w:r>
          </w:p>
        </w:tc>
        <w:tc>
          <w:tcPr>
            <w:tcW w:w="2188" w:type="dxa"/>
          </w:tcPr>
          <w:p w14:paraId="500B7B07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5AC8C73F">
                <v:shape id="_x0000_i1036" type="#_x0000_t75" style="width:1in;height:19.5pt">
                  <v:imagedata r:id="rId19" o:title=""/>
                </v:shape>
              </w:pict>
            </w:r>
          </w:p>
          <w:p w14:paraId="637BAAA9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6390B232">
                <v:shape id="_x0000_i1037" type="#_x0000_t75" style="width:1in;height:19.5pt">
                  <v:imagedata r:id="rId20" o:title=""/>
                </v:shape>
              </w:pict>
            </w:r>
          </w:p>
        </w:tc>
      </w:tr>
      <w:tr w:rsidR="00817335" w14:paraId="74877228" w14:textId="77777777" w:rsidTr="00BE230B">
        <w:trPr>
          <w:trHeight w:val="113"/>
          <w:jc w:val="center"/>
        </w:trPr>
        <w:tc>
          <w:tcPr>
            <w:tcW w:w="3085" w:type="dxa"/>
            <w:gridSpan w:val="2"/>
            <w:vAlign w:val="bottom"/>
          </w:tcPr>
          <w:p w14:paraId="6361A9C4" w14:textId="77777777" w:rsidR="00A97023" w:rsidRDefault="00817335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Observações:</w:t>
            </w:r>
          </w:p>
        </w:tc>
        <w:tc>
          <w:tcPr>
            <w:tcW w:w="5528" w:type="dxa"/>
            <w:gridSpan w:val="2"/>
            <w:vAlign w:val="center"/>
          </w:tcPr>
          <w:p w14:paraId="34BAB01A" w14:textId="77777777" w:rsidR="00817335" w:rsidRDefault="00817335" w:rsidP="00BE230B">
            <w:pPr>
              <w:rPr>
                <w:rFonts w:ascii="Arial" w:hAnsi="Arial"/>
              </w:rPr>
            </w:pPr>
          </w:p>
        </w:tc>
        <w:tc>
          <w:tcPr>
            <w:tcW w:w="2188" w:type="dxa"/>
          </w:tcPr>
          <w:p w14:paraId="79029E7F" w14:textId="77777777" w:rsidR="00817335" w:rsidRDefault="00000000" w:rsidP="00BE23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pict w14:anchorId="41112119">
                <v:shape id="_x0000_i1038" type="#_x0000_t75" style="width:1in;height:19.5pt">
                  <v:imagedata r:id="rId21" o:title=""/>
                </v:shape>
              </w:pict>
            </w:r>
          </w:p>
        </w:tc>
      </w:tr>
    </w:tbl>
    <w:p w14:paraId="0B336AD6" w14:textId="77777777" w:rsidR="0030651C" w:rsidRDefault="00415A5D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2F9C5D" wp14:editId="428E8549">
                <wp:simplePos x="0" y="0"/>
                <wp:positionH relativeFrom="column">
                  <wp:posOffset>8721090</wp:posOffset>
                </wp:positionH>
                <wp:positionV relativeFrom="paragraph">
                  <wp:posOffset>10160</wp:posOffset>
                </wp:positionV>
                <wp:extent cx="2400300" cy="2286000"/>
                <wp:effectExtent l="0" t="0" r="0" b="0"/>
                <wp:wrapNone/>
                <wp:docPr id="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C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16FDB2" w14:textId="77777777" w:rsidR="00817335" w:rsidRDefault="00817335">
                            <w:pPr>
                              <w:spacing w:line="360" w:lineRule="auto"/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2F9C5D" id="Text Box 53" o:spid="_x0000_s1029" type="#_x0000_t202" style="position:absolute;margin-left:686.7pt;margin-top:.8pt;width:189pt;height:18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" stroked="f" strokecolor="silver">
                <v:textbox>
                  <w:txbxContent>
                    <w:p w14:paraId="1E16FDB2" w14:textId="77777777" w:rsidR="00817335" w:rsidRDefault="00817335">
                      <w:pPr>
                        <w:spacing w:line="360" w:lineRule="auto"/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96426C" w14:textId="77777777" w:rsidR="00406BAE" w:rsidRDefault="00415A5D">
      <w:pPr>
        <w:rPr>
          <w:rFonts w:ascii="Arial" w:hAnsi="Arial"/>
        </w:rPr>
      </w:pPr>
      <w:r>
        <w:rPr>
          <w:rFonts w:ascii="Arial" w:hAnsi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09C11C4" wp14:editId="2E627AA6">
                <wp:simplePos x="0" y="0"/>
                <wp:positionH relativeFrom="margin">
                  <wp:posOffset>-7620</wp:posOffset>
                </wp:positionH>
                <wp:positionV relativeFrom="paragraph">
                  <wp:posOffset>51436</wp:posOffset>
                </wp:positionV>
                <wp:extent cx="6858000" cy="2895600"/>
                <wp:effectExtent l="0" t="0" r="19050" b="19050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9DAD9" w14:textId="77777777" w:rsidR="00817335" w:rsidRDefault="00817335" w:rsidP="000B6F6C">
                            <w:pPr>
                              <w:spacing w:before="120" w:after="120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Condição de Saúde</w:t>
                            </w:r>
                          </w:p>
                          <w:p w14:paraId="3F9D7373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Tem direito a Assistência Médica? Qual? _____________________________________________________________</w:t>
                            </w:r>
                          </w:p>
                          <w:p w14:paraId="1662DA99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Tem algum problema de saúde? Qual? ______________________________________________________________</w:t>
                            </w:r>
                          </w:p>
                          <w:p w14:paraId="6968CE8F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Tem algum tipo de alergia? A que?  _________________________________________________________________</w:t>
                            </w:r>
                          </w:p>
                          <w:p w14:paraId="74C93FE1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Toma algum medicamento? Qual? __________________________________________________________________</w:t>
                            </w:r>
                          </w:p>
                          <w:p w14:paraId="67A48536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Doenças que já teve:  ____________________________________________________________________________</w:t>
                            </w:r>
                          </w:p>
                          <w:p w14:paraId="2D9746CE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______________________________________________________________________________________________</w:t>
                            </w:r>
                          </w:p>
                          <w:p w14:paraId="1F840CAD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Já teve alguma fratura? __________________________________________________________________________</w:t>
                            </w:r>
                          </w:p>
                          <w:p w14:paraId="27E71966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Passou por alguma cirurgia? ______________________________________________________________________</w:t>
                            </w:r>
                          </w:p>
                          <w:p w14:paraId="67C61BA5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É portador de alguma deficiência? Qual? _____________________________________________________________</w:t>
                            </w:r>
                          </w:p>
                          <w:p w14:paraId="361F6E9F" w14:textId="77777777" w:rsidR="00817335" w:rsidRDefault="00817335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Observações: __________________________________________________________________________________</w:t>
                            </w:r>
                          </w:p>
                          <w:p w14:paraId="6EE38FE4" w14:textId="77777777" w:rsidR="00817335" w:rsidRPr="00113BAF" w:rsidRDefault="00817335">
                            <w:pPr>
                              <w:spacing w:after="6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9C11C4" id="Text Box 22" o:spid="_x0000_s1030" type="#_x0000_t202" style="position:absolute;margin-left:-.6pt;margin-top:4.05pt;width:540pt;height:228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" strokecolor="black [3213]" strokeweight="1.5pt">
                <v:textbox>
                  <w:txbxContent>
                    <w:p w14:paraId="2C89DAD9" w14:textId="77777777" w:rsidR="00817335" w:rsidRDefault="00817335" w:rsidP="000B6F6C">
                      <w:pPr>
                        <w:spacing w:before="120" w:after="120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Condição de Saúde</w:t>
                      </w:r>
                    </w:p>
                    <w:p w14:paraId="3F9D7373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Tem direito a Assistência Médica? Qual? _____________________________________________________________</w:t>
                      </w:r>
                    </w:p>
                    <w:p w14:paraId="1662DA99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Tem algum problema de saúde? Qual? ______________________________________________________________</w:t>
                      </w:r>
                    </w:p>
                    <w:p w14:paraId="6968CE8F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Tem algum tipo de alergia? A que?  _________________________________________________________________</w:t>
                      </w:r>
                    </w:p>
                    <w:p w14:paraId="74C93FE1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Toma algum medicamento? Qual? __________________________________________________________________</w:t>
                      </w:r>
                    </w:p>
                    <w:p w14:paraId="67A48536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Doenças que já teve:  ____________________________________________________________________________</w:t>
                      </w:r>
                    </w:p>
                    <w:p w14:paraId="2D9746CE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______________________________________________________________________________________________</w:t>
                      </w:r>
                    </w:p>
                    <w:p w14:paraId="1F840CAD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Já teve alguma fratura? __________________________________________________________________________</w:t>
                      </w:r>
                    </w:p>
                    <w:p w14:paraId="27E71966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Passou por alguma cirurgia? ______________________________________________________________________</w:t>
                      </w:r>
                    </w:p>
                    <w:p w14:paraId="67C61BA5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É portador de alguma deficiência? Qual? _____________________________________________________________</w:t>
                      </w:r>
                    </w:p>
                    <w:p w14:paraId="361F6E9F" w14:textId="77777777" w:rsidR="00817335" w:rsidRDefault="00817335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Observações: __________________________________________________________________________________</w:t>
                      </w:r>
                    </w:p>
                    <w:p w14:paraId="6EE38FE4" w14:textId="77777777" w:rsidR="00817335" w:rsidRPr="00113BAF" w:rsidRDefault="00817335">
                      <w:pPr>
                        <w:spacing w:after="60" w:line="360" w:lineRule="auto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7F094A" w14:textId="77777777" w:rsidR="0030651C" w:rsidRDefault="0030651C">
      <w:pPr>
        <w:rPr>
          <w:rFonts w:ascii="Arial" w:hAnsi="Arial"/>
        </w:rPr>
      </w:pPr>
    </w:p>
    <w:p w14:paraId="259456D8" w14:textId="77777777" w:rsidR="0030651C" w:rsidRDefault="0030651C">
      <w:pPr>
        <w:rPr>
          <w:rFonts w:ascii="Arial" w:hAnsi="Arial"/>
        </w:rPr>
      </w:pPr>
    </w:p>
    <w:p w14:paraId="46D452CB" w14:textId="77777777" w:rsidR="0030651C" w:rsidRDefault="0030651C">
      <w:pPr>
        <w:rPr>
          <w:rFonts w:ascii="Arial" w:hAnsi="Arial"/>
        </w:rPr>
      </w:pPr>
    </w:p>
    <w:p w14:paraId="5A7903AC" w14:textId="77777777" w:rsidR="0030651C" w:rsidRDefault="0030651C">
      <w:pPr>
        <w:rPr>
          <w:rFonts w:ascii="Arial" w:hAnsi="Arial"/>
        </w:rPr>
      </w:pPr>
    </w:p>
    <w:p w14:paraId="6F8EB3B9" w14:textId="77777777" w:rsidR="0030651C" w:rsidRDefault="0030651C">
      <w:pPr>
        <w:rPr>
          <w:rFonts w:ascii="Arial" w:hAnsi="Arial"/>
        </w:rPr>
      </w:pPr>
    </w:p>
    <w:p w14:paraId="5091C308" w14:textId="77777777" w:rsidR="00F10E15" w:rsidRDefault="00F10E15">
      <w:pPr>
        <w:jc w:val="both"/>
        <w:rPr>
          <w:rFonts w:ascii="Arial" w:hAnsi="Arial"/>
        </w:rPr>
      </w:pPr>
    </w:p>
    <w:p w14:paraId="02F3E972" w14:textId="77777777" w:rsidR="0030651C" w:rsidRDefault="0030651C">
      <w:pPr>
        <w:jc w:val="both"/>
        <w:rPr>
          <w:rFonts w:ascii="Arial" w:hAnsi="Arial"/>
        </w:rPr>
      </w:pPr>
    </w:p>
    <w:p w14:paraId="624F5E3A" w14:textId="77777777" w:rsidR="0030651C" w:rsidRDefault="0030651C">
      <w:pPr>
        <w:jc w:val="both"/>
        <w:rPr>
          <w:rFonts w:ascii="Arial" w:hAnsi="Arial"/>
        </w:rPr>
      </w:pPr>
    </w:p>
    <w:p w14:paraId="19DED089" w14:textId="77777777" w:rsidR="0030651C" w:rsidRDefault="0030651C">
      <w:pPr>
        <w:jc w:val="both"/>
        <w:rPr>
          <w:rFonts w:ascii="Arial" w:hAnsi="Arial"/>
        </w:rPr>
      </w:pPr>
    </w:p>
    <w:p w14:paraId="13F2CCBF" w14:textId="77777777" w:rsidR="00113BAF" w:rsidRDefault="00113BAF">
      <w:pPr>
        <w:jc w:val="both"/>
        <w:rPr>
          <w:rFonts w:ascii="Arial" w:hAnsi="Arial"/>
        </w:rPr>
      </w:pPr>
    </w:p>
    <w:p w14:paraId="64A57EF8" w14:textId="77777777" w:rsidR="00113BAF" w:rsidRDefault="00113BAF">
      <w:pPr>
        <w:jc w:val="both"/>
        <w:rPr>
          <w:rFonts w:ascii="Arial" w:hAnsi="Arial"/>
        </w:rPr>
      </w:pPr>
    </w:p>
    <w:p w14:paraId="3C04EA27" w14:textId="77777777" w:rsidR="00113BAF" w:rsidRDefault="00113BAF">
      <w:pPr>
        <w:jc w:val="both"/>
        <w:rPr>
          <w:rFonts w:ascii="Arial" w:hAnsi="Arial"/>
        </w:rPr>
      </w:pPr>
    </w:p>
    <w:p w14:paraId="2397AFE3" w14:textId="77777777" w:rsidR="00113BAF" w:rsidRDefault="00113BAF">
      <w:pPr>
        <w:jc w:val="both"/>
        <w:rPr>
          <w:rFonts w:ascii="Arial" w:hAnsi="Arial"/>
        </w:rPr>
      </w:pPr>
    </w:p>
    <w:p w14:paraId="0D436984" w14:textId="77777777" w:rsidR="00113BAF" w:rsidRDefault="00113BAF">
      <w:pPr>
        <w:jc w:val="both"/>
        <w:rPr>
          <w:rFonts w:ascii="Arial" w:hAnsi="Arial"/>
        </w:rPr>
      </w:pPr>
    </w:p>
    <w:p w14:paraId="6E339C75" w14:textId="77777777" w:rsidR="00113BAF" w:rsidRDefault="00113BAF">
      <w:pPr>
        <w:jc w:val="both"/>
        <w:rPr>
          <w:rFonts w:ascii="Arial" w:hAnsi="Arial"/>
        </w:rPr>
      </w:pPr>
    </w:p>
    <w:p w14:paraId="4D06147D" w14:textId="77777777" w:rsidR="00113BAF" w:rsidRDefault="00113BAF">
      <w:pPr>
        <w:jc w:val="both"/>
        <w:rPr>
          <w:rFonts w:ascii="Arial" w:hAnsi="Arial"/>
        </w:rPr>
      </w:pPr>
    </w:p>
    <w:p w14:paraId="7D4CCD1B" w14:textId="77777777" w:rsidR="00113BAF" w:rsidRDefault="00113BAF">
      <w:pPr>
        <w:jc w:val="both"/>
        <w:rPr>
          <w:rFonts w:ascii="Arial" w:hAnsi="Arial"/>
        </w:rPr>
      </w:pPr>
    </w:p>
    <w:p w14:paraId="066592E0" w14:textId="77777777" w:rsidR="00113BAF" w:rsidRDefault="00113BAF">
      <w:pPr>
        <w:jc w:val="both"/>
        <w:rPr>
          <w:rFonts w:ascii="Arial" w:hAnsi="Arial"/>
        </w:rPr>
      </w:pPr>
    </w:p>
    <w:p w14:paraId="01C05DD7" w14:textId="77777777" w:rsidR="00113BAF" w:rsidRDefault="00113BAF">
      <w:pPr>
        <w:jc w:val="both"/>
        <w:rPr>
          <w:rFonts w:ascii="Arial" w:hAnsi="Arial"/>
        </w:rPr>
      </w:pPr>
    </w:p>
    <w:p w14:paraId="4BDCB900" w14:textId="77777777" w:rsidR="00113BAF" w:rsidRDefault="00113BAF">
      <w:pPr>
        <w:jc w:val="both"/>
        <w:rPr>
          <w:rFonts w:ascii="Arial" w:hAnsi="Arial"/>
        </w:rPr>
      </w:pPr>
    </w:p>
    <w:p w14:paraId="6DB2222C" w14:textId="77777777" w:rsidR="007A39A1" w:rsidRDefault="007A39A1" w:rsidP="007A39A1">
      <w:pPr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345FC28" wp14:editId="4EE75B14">
                <wp:simplePos x="0" y="0"/>
                <wp:positionH relativeFrom="margin">
                  <wp:posOffset>-7620</wp:posOffset>
                </wp:positionH>
                <wp:positionV relativeFrom="paragraph">
                  <wp:posOffset>20954</wp:posOffset>
                </wp:positionV>
                <wp:extent cx="6858000" cy="2962275"/>
                <wp:effectExtent l="0" t="0" r="19050" b="28575"/>
                <wp:wrapNone/>
                <wp:docPr id="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962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E7E99E" w14:textId="77777777" w:rsidR="007A39A1" w:rsidRDefault="007A39A1" w:rsidP="007A39A1">
                            <w:pPr>
                              <w:spacing w:after="60"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13BAF">
                              <w:rPr>
                                <w:rFonts w:ascii="Arial" w:hAnsi="Arial" w:cs="Arial"/>
                                <w:b/>
                              </w:rPr>
                              <w:t>Informações sobre a Situação Familiar</w:t>
                            </w:r>
                          </w:p>
                          <w:p w14:paraId="04FA3828" w14:textId="77777777" w:rsidR="007A39A1" w:rsidRDefault="007A39A1" w:rsidP="007A39A1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______________________________________________________________________________________________</w:t>
                            </w:r>
                          </w:p>
                          <w:p w14:paraId="0E48FD46" w14:textId="77777777" w:rsidR="007A39A1" w:rsidRDefault="007A39A1" w:rsidP="007A39A1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______________________________________________________________________________________________</w:t>
                            </w:r>
                          </w:p>
                          <w:p w14:paraId="21291663" w14:textId="77777777" w:rsidR="007A39A1" w:rsidRDefault="007A39A1" w:rsidP="007A39A1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______________________________________________________________________________________________</w:t>
                            </w:r>
                          </w:p>
                          <w:p w14:paraId="404C9108" w14:textId="77777777" w:rsidR="007A39A1" w:rsidRDefault="007A39A1" w:rsidP="007A39A1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______________________________________________________________________________________________</w:t>
                            </w:r>
                          </w:p>
                          <w:p w14:paraId="5464BB2B" w14:textId="77777777" w:rsidR="007A39A1" w:rsidRDefault="007A39A1" w:rsidP="007A39A1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</w:t>
                            </w:r>
                            <w:r w:rsidR="00E7766E">
                              <w:rPr>
                                <w:rFonts w:ascii="Arial" w:hAnsi="Arial"/>
                              </w:rPr>
                              <w:t>____________________________________________________________</w:t>
                            </w:r>
                            <w:r>
                              <w:rPr>
                                <w:rFonts w:ascii="Arial" w:hAnsi="Arial"/>
                              </w:rPr>
                              <w:t>_</w:t>
                            </w:r>
                            <w:r w:rsidR="00E7766E"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________________________________________________________________________________________________________________________________</w:t>
                            </w:r>
                          </w:p>
                          <w:p w14:paraId="376D439A" w14:textId="77777777" w:rsidR="007A39A1" w:rsidRDefault="007A39A1" w:rsidP="007A39A1">
                            <w:pPr>
                              <w:pStyle w:val="Ttulo3"/>
                              <w:spacing w:after="80" w:line="36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Por que você acha importante seu (sua) filho (a) participar do projeto? Quais são as suas expectativas?</w:t>
                            </w:r>
                          </w:p>
                          <w:p w14:paraId="75C742C2" w14:textId="77777777" w:rsidR="007A39A1" w:rsidRDefault="007A39A1" w:rsidP="007A39A1">
                            <w:pPr>
                              <w:spacing w:after="8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</w:t>
                            </w:r>
                            <w:r w:rsidR="00756EE3">
                              <w:rPr>
                                <w:rFonts w:ascii="Arial" w:hAnsi="Arial"/>
                              </w:rPr>
                              <w:t>_</w:t>
                            </w:r>
                            <w:r>
                              <w:rPr>
                                <w:rFonts w:ascii="Arial" w:hAnsi="Arial"/>
                              </w:rPr>
                              <w:t>_</w:t>
                            </w:r>
                          </w:p>
                          <w:p w14:paraId="7859082E" w14:textId="77777777" w:rsidR="0032038C" w:rsidRDefault="0032038C" w:rsidP="007A39A1">
                            <w:pPr>
                              <w:spacing w:after="8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______________________________________________________________________________________________</w:t>
                            </w:r>
                          </w:p>
                          <w:p w14:paraId="0A9BC8B9" w14:textId="77777777" w:rsidR="0032038C" w:rsidRDefault="0032038C" w:rsidP="007A39A1">
                            <w:pPr>
                              <w:spacing w:after="80" w:line="360" w:lineRule="auto"/>
                              <w:rPr>
                                <w:rFonts w:ascii="Arial" w:hAnsi="Arial"/>
                              </w:rPr>
                            </w:pPr>
                          </w:p>
                          <w:p w14:paraId="15700600" w14:textId="77777777" w:rsidR="007A39A1" w:rsidRDefault="007A39A1" w:rsidP="007A39A1">
                            <w:pPr>
                              <w:spacing w:after="80" w:line="360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______________________________________________________________________________________________</w:t>
                            </w:r>
                          </w:p>
                          <w:p w14:paraId="05A2E899" w14:textId="77777777" w:rsidR="007A39A1" w:rsidRDefault="007A39A1" w:rsidP="007A39A1">
                            <w:pPr>
                              <w:spacing w:after="60" w:line="360" w:lineRule="auto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5FC28" id="Text Box 36" o:spid="_x0000_s1031" type="#_x0000_t202" style="position:absolute;left:0;text-align:left;margin-left:-.6pt;margin-top:1.65pt;width:540pt;height:233.2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" filled="f" strokeweight="1.5pt">
                <v:textbox>
                  <w:txbxContent>
                    <w:p w14:paraId="3DE7E99E" w14:textId="77777777" w:rsidR="007A39A1" w:rsidRDefault="007A39A1" w:rsidP="007A39A1">
                      <w:pPr>
                        <w:spacing w:after="60" w:line="360" w:lineRule="auto"/>
                        <w:rPr>
                          <w:rFonts w:ascii="Arial" w:hAnsi="Arial" w:cs="Arial"/>
                          <w:b/>
                        </w:rPr>
                      </w:pPr>
                      <w:r w:rsidRPr="00113BAF">
                        <w:rPr>
                          <w:rFonts w:ascii="Arial" w:hAnsi="Arial" w:cs="Arial"/>
                          <w:b/>
                        </w:rPr>
                        <w:t>Informações sobre a Situação Familiar</w:t>
                      </w:r>
                    </w:p>
                    <w:p w14:paraId="04FA3828" w14:textId="77777777" w:rsidR="007A39A1" w:rsidRDefault="007A39A1" w:rsidP="007A39A1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______________________________________________________________________________________________</w:t>
                      </w:r>
                    </w:p>
                    <w:p w14:paraId="0E48FD46" w14:textId="77777777" w:rsidR="007A39A1" w:rsidRDefault="007A39A1" w:rsidP="007A39A1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______________________________________________________________________________________________</w:t>
                      </w:r>
                    </w:p>
                    <w:p w14:paraId="21291663" w14:textId="77777777" w:rsidR="007A39A1" w:rsidRDefault="007A39A1" w:rsidP="007A39A1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______________________________________________________________________________________________</w:t>
                      </w:r>
                    </w:p>
                    <w:p w14:paraId="404C9108" w14:textId="77777777" w:rsidR="007A39A1" w:rsidRDefault="007A39A1" w:rsidP="007A39A1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______________________________________________________________________________________________</w:t>
                      </w:r>
                    </w:p>
                    <w:p w14:paraId="5464BB2B" w14:textId="77777777" w:rsidR="007A39A1" w:rsidRDefault="007A39A1" w:rsidP="007A39A1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_____________________________________________________________________________________________</w:t>
                      </w:r>
                      <w:r w:rsidR="00E7766E">
                        <w:rPr>
                          <w:rFonts w:ascii="Arial" w:hAnsi="Arial"/>
                        </w:rPr>
                        <w:t>____________________________________________________________</w:t>
                      </w:r>
                      <w:r>
                        <w:rPr>
                          <w:rFonts w:ascii="Arial" w:hAnsi="Arial"/>
                        </w:rPr>
                        <w:t>_</w:t>
                      </w:r>
                      <w:r w:rsidR="00E7766E">
                        <w:rPr>
                          <w:rFonts w:ascii="Arial" w:hAnsi="Arial"/>
                        </w:rPr>
                        <w:t>________________________________________________________________________________________________________________________________</w:t>
                      </w:r>
                    </w:p>
                    <w:p w14:paraId="376D439A" w14:textId="77777777" w:rsidR="007A39A1" w:rsidRDefault="007A39A1" w:rsidP="007A39A1">
                      <w:pPr>
                        <w:pStyle w:val="Ttulo3"/>
                        <w:spacing w:after="80" w:line="360" w:lineRule="auto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Por que você acha importante seu (sua) filho (a) participar do projeto? Quais são as suas expectativas?</w:t>
                      </w:r>
                    </w:p>
                    <w:p w14:paraId="75C742C2" w14:textId="77777777" w:rsidR="007A39A1" w:rsidRDefault="007A39A1" w:rsidP="007A39A1">
                      <w:pPr>
                        <w:spacing w:after="8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</w:t>
                      </w:r>
                      <w:r w:rsidR="00756EE3">
                        <w:rPr>
                          <w:rFonts w:ascii="Arial" w:hAnsi="Arial"/>
                        </w:rPr>
                        <w:t>_</w:t>
                      </w:r>
                      <w:r>
                        <w:rPr>
                          <w:rFonts w:ascii="Arial" w:hAnsi="Arial"/>
                        </w:rPr>
                        <w:t>_</w:t>
                      </w:r>
                    </w:p>
                    <w:p w14:paraId="7859082E" w14:textId="77777777" w:rsidR="0032038C" w:rsidRDefault="0032038C" w:rsidP="007A39A1">
                      <w:pPr>
                        <w:spacing w:after="8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______________________________________________________________________________________________</w:t>
                      </w:r>
                    </w:p>
                    <w:p w14:paraId="0A9BC8B9" w14:textId="77777777" w:rsidR="0032038C" w:rsidRDefault="0032038C" w:rsidP="007A39A1">
                      <w:pPr>
                        <w:spacing w:after="80" w:line="360" w:lineRule="auto"/>
                        <w:rPr>
                          <w:rFonts w:ascii="Arial" w:hAnsi="Arial"/>
                        </w:rPr>
                      </w:pPr>
                    </w:p>
                    <w:p w14:paraId="15700600" w14:textId="77777777" w:rsidR="007A39A1" w:rsidRDefault="007A39A1" w:rsidP="007A39A1">
                      <w:pPr>
                        <w:spacing w:after="80" w:line="360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______________________________________________________________________________________________</w:t>
                      </w:r>
                    </w:p>
                    <w:p w14:paraId="05A2E899" w14:textId="77777777" w:rsidR="007A39A1" w:rsidRDefault="007A39A1" w:rsidP="007A39A1">
                      <w:pPr>
                        <w:spacing w:after="60" w:line="360" w:lineRule="auto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D5D56A" w14:textId="77777777" w:rsidR="0030651C" w:rsidRDefault="0030651C">
      <w:pPr>
        <w:jc w:val="both"/>
        <w:rPr>
          <w:rFonts w:ascii="Arial" w:hAnsi="Arial"/>
        </w:rPr>
      </w:pPr>
    </w:p>
    <w:p w14:paraId="57691ED8" w14:textId="77777777" w:rsidR="0030651C" w:rsidRDefault="0030651C">
      <w:pPr>
        <w:jc w:val="both"/>
        <w:rPr>
          <w:rFonts w:ascii="Arial" w:hAnsi="Arial"/>
        </w:rPr>
      </w:pPr>
    </w:p>
    <w:p w14:paraId="76D12E6A" w14:textId="77777777" w:rsidR="0030651C" w:rsidRDefault="0030651C">
      <w:pPr>
        <w:jc w:val="both"/>
        <w:rPr>
          <w:rFonts w:ascii="Arial" w:hAnsi="Arial"/>
        </w:rPr>
      </w:pPr>
    </w:p>
    <w:p w14:paraId="51EE9291" w14:textId="77777777" w:rsidR="0030651C" w:rsidRDefault="0030651C">
      <w:pPr>
        <w:jc w:val="both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 </w:t>
      </w:r>
    </w:p>
    <w:p w14:paraId="48799A78" w14:textId="77777777" w:rsidR="0030651C" w:rsidRDefault="0030651C">
      <w:pPr>
        <w:jc w:val="both"/>
        <w:rPr>
          <w:rFonts w:ascii="Arial" w:hAnsi="Arial"/>
        </w:rPr>
      </w:pPr>
    </w:p>
    <w:p w14:paraId="7C27C69B" w14:textId="77777777" w:rsidR="0030651C" w:rsidRDefault="0030651C">
      <w:pPr>
        <w:jc w:val="both"/>
        <w:rPr>
          <w:rFonts w:ascii="Arial" w:hAnsi="Arial"/>
        </w:rPr>
      </w:pPr>
    </w:p>
    <w:p w14:paraId="1CFB206C" w14:textId="77777777" w:rsidR="0030651C" w:rsidRDefault="0030651C">
      <w:pPr>
        <w:jc w:val="both"/>
        <w:rPr>
          <w:rFonts w:ascii="Arial" w:hAnsi="Arial"/>
        </w:rPr>
      </w:pPr>
    </w:p>
    <w:p w14:paraId="6917894D" w14:textId="77777777" w:rsidR="0030651C" w:rsidRDefault="0030651C">
      <w:pPr>
        <w:jc w:val="both"/>
        <w:rPr>
          <w:rFonts w:ascii="Arial" w:hAnsi="Arial"/>
        </w:rPr>
      </w:pPr>
    </w:p>
    <w:p w14:paraId="46FB4669" w14:textId="77777777" w:rsidR="0030651C" w:rsidRDefault="0030651C">
      <w:pPr>
        <w:jc w:val="both"/>
        <w:rPr>
          <w:rFonts w:ascii="Arial" w:hAnsi="Arial"/>
        </w:rPr>
      </w:pPr>
    </w:p>
    <w:p w14:paraId="30C8F227" w14:textId="77777777" w:rsidR="0030651C" w:rsidRDefault="0030651C">
      <w:pPr>
        <w:jc w:val="both"/>
        <w:rPr>
          <w:rFonts w:ascii="Arial" w:hAnsi="Arial"/>
        </w:rPr>
      </w:pPr>
    </w:p>
    <w:p w14:paraId="27FE8B00" w14:textId="77777777" w:rsidR="0030651C" w:rsidRDefault="0030651C">
      <w:pPr>
        <w:jc w:val="both"/>
        <w:rPr>
          <w:rFonts w:ascii="Arial" w:hAnsi="Arial"/>
        </w:rPr>
      </w:pPr>
    </w:p>
    <w:p w14:paraId="6B2747C1" w14:textId="77777777" w:rsidR="0030651C" w:rsidRDefault="0030651C">
      <w:pPr>
        <w:jc w:val="both"/>
        <w:rPr>
          <w:rFonts w:ascii="Arial" w:hAnsi="Arial"/>
        </w:rPr>
      </w:pPr>
    </w:p>
    <w:p w14:paraId="5CF89F43" w14:textId="77777777" w:rsidR="0030651C" w:rsidRDefault="0030651C">
      <w:pPr>
        <w:jc w:val="both"/>
        <w:rPr>
          <w:rFonts w:ascii="Arial" w:hAnsi="Arial"/>
        </w:rPr>
      </w:pPr>
    </w:p>
    <w:p w14:paraId="4902B9C3" w14:textId="77777777" w:rsidR="0030651C" w:rsidRDefault="0030651C">
      <w:pPr>
        <w:jc w:val="both"/>
        <w:rPr>
          <w:rFonts w:ascii="Arial" w:hAnsi="Arial"/>
        </w:rPr>
      </w:pPr>
    </w:p>
    <w:p w14:paraId="089D4150" w14:textId="77777777" w:rsidR="0030651C" w:rsidRDefault="0030651C">
      <w:pPr>
        <w:jc w:val="both"/>
        <w:rPr>
          <w:rFonts w:ascii="Arial" w:hAnsi="Arial"/>
        </w:rPr>
      </w:pPr>
    </w:p>
    <w:p w14:paraId="13DF5AE1" w14:textId="77777777" w:rsidR="0030651C" w:rsidRDefault="0030651C">
      <w:pPr>
        <w:jc w:val="both"/>
        <w:rPr>
          <w:rFonts w:ascii="Arial" w:hAnsi="Arial"/>
        </w:rPr>
      </w:pPr>
    </w:p>
    <w:p w14:paraId="7AAE21C8" w14:textId="77777777" w:rsidR="0030651C" w:rsidRDefault="0030651C">
      <w:pPr>
        <w:jc w:val="both"/>
        <w:rPr>
          <w:rFonts w:ascii="Arial" w:hAnsi="Arial"/>
        </w:rPr>
      </w:pPr>
    </w:p>
    <w:tbl>
      <w:tblPr>
        <w:tblStyle w:val="Tabelacomgrade"/>
        <w:tblpPr w:leftFromText="141" w:rightFromText="141" w:vertAnchor="page" w:horzAnchor="margin" w:tblpX="108" w:tblpY="1078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257A63" w14:paraId="69966A59" w14:textId="77777777" w:rsidTr="00E7766E">
        <w:trPr>
          <w:trHeight w:val="1536"/>
        </w:trPr>
        <w:tc>
          <w:tcPr>
            <w:tcW w:w="10740" w:type="dxa"/>
            <w:vAlign w:val="center"/>
          </w:tcPr>
          <w:p w14:paraId="0552F0C4" w14:textId="77777777" w:rsidR="00257A63" w:rsidRDefault="00257A63" w:rsidP="00E7766E">
            <w:pPr>
              <w:spacing w:line="360" w:lineRule="auto"/>
              <w:rPr>
                <w:rFonts w:ascii="Arial" w:hAnsi="Arial"/>
                <w:b/>
              </w:rPr>
            </w:pPr>
            <w:r w:rsidRPr="00305086">
              <w:rPr>
                <w:rFonts w:ascii="Arial" w:hAnsi="Arial"/>
                <w:b/>
              </w:rPr>
              <w:t>Parecer</w:t>
            </w:r>
          </w:p>
          <w:p w14:paraId="59EB5376" w14:textId="77777777" w:rsidR="00257A63" w:rsidRDefault="00257A63" w:rsidP="00E7766E">
            <w:pPr>
              <w:spacing w:line="36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______________________________________________________________________________________________</w:t>
            </w:r>
          </w:p>
          <w:p w14:paraId="33EDC1EA" w14:textId="77777777" w:rsidR="00257A63" w:rsidRDefault="00257A63" w:rsidP="00E7766E">
            <w:pPr>
              <w:spacing w:line="36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______________________________________________________________________________________________</w:t>
            </w:r>
          </w:p>
          <w:p w14:paraId="43350500" w14:textId="77777777" w:rsidR="00257A63" w:rsidRDefault="00257A63" w:rsidP="00E7766E">
            <w:pPr>
              <w:spacing w:line="36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______________________________________________________________________________________________</w:t>
            </w:r>
          </w:p>
          <w:p w14:paraId="3ADF0322" w14:textId="77777777" w:rsidR="00257A63" w:rsidRDefault="00257A63" w:rsidP="00E7766E">
            <w:pPr>
              <w:spacing w:line="360" w:lineRule="auto"/>
              <w:jc w:val="center"/>
              <w:rPr>
                <w:rFonts w:ascii="Arial" w:hAnsi="Arial"/>
                <w:b/>
              </w:rPr>
            </w:pPr>
          </w:p>
          <w:p w14:paraId="18880DFD" w14:textId="77777777" w:rsidR="00257A63" w:rsidRDefault="00257A63" w:rsidP="00E7766E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____________________________________         </w:t>
            </w:r>
            <w:r w:rsidR="00A97023">
              <w:rPr>
                <w:rFonts w:ascii="Arial" w:hAnsi="Arial"/>
                <w:b/>
              </w:rPr>
              <w:t xml:space="preserve">                                        </w:t>
            </w:r>
            <w:r>
              <w:rPr>
                <w:rFonts w:ascii="Arial" w:hAnsi="Arial"/>
                <w:b/>
              </w:rPr>
              <w:t xml:space="preserve">  ________________________</w:t>
            </w:r>
          </w:p>
          <w:p w14:paraId="368D6632" w14:textId="77777777" w:rsidR="00257A63" w:rsidRPr="00305086" w:rsidRDefault="00257A63" w:rsidP="00E7766E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Responsável pelo preenchimento da ficha    </w:t>
            </w:r>
            <w:r w:rsidR="00A97023">
              <w:rPr>
                <w:rFonts w:ascii="Arial" w:hAnsi="Arial"/>
                <w:b/>
              </w:rPr>
              <w:t xml:space="preserve">                                           </w:t>
            </w:r>
            <w:r>
              <w:rPr>
                <w:rFonts w:ascii="Arial" w:hAnsi="Arial"/>
                <w:b/>
              </w:rPr>
              <w:t xml:space="preserve">     Coordenador (a) do Projeto</w:t>
            </w:r>
          </w:p>
        </w:tc>
      </w:tr>
    </w:tbl>
    <w:p w14:paraId="4A7ABE89" w14:textId="77777777" w:rsidR="00305086" w:rsidRDefault="00305086" w:rsidP="00642ABE">
      <w:pPr>
        <w:rPr>
          <w:rFonts w:ascii="Arial" w:hAnsi="Arial"/>
        </w:rPr>
      </w:pPr>
    </w:p>
    <w:p w14:paraId="0BD51D81" w14:textId="77777777" w:rsidR="00A441A6" w:rsidRDefault="00A441A6" w:rsidP="00642ABE">
      <w:pPr>
        <w:rPr>
          <w:rFonts w:ascii="Arial" w:hAnsi="Arial"/>
        </w:rPr>
      </w:pPr>
    </w:p>
    <w:p w14:paraId="7A814A16" w14:textId="77777777" w:rsidR="00A441A6" w:rsidRDefault="00A441A6" w:rsidP="00642ABE">
      <w:pPr>
        <w:rPr>
          <w:rFonts w:ascii="Arial" w:hAnsi="Arial"/>
        </w:rPr>
      </w:pPr>
    </w:p>
    <w:p w14:paraId="52E854FD" w14:textId="77777777" w:rsidR="00A441A6" w:rsidRDefault="00A441A6" w:rsidP="00642ABE">
      <w:pPr>
        <w:rPr>
          <w:rFonts w:ascii="Arial" w:hAnsi="Arial"/>
        </w:rPr>
      </w:pPr>
    </w:p>
    <w:tbl>
      <w:tblPr>
        <w:tblStyle w:val="Tabelacomgrade"/>
        <w:tblpPr w:leftFromText="141" w:rightFromText="141" w:vertAnchor="page" w:horzAnchor="margin" w:tblpX="108" w:tblpY="1078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A441A6" w14:paraId="7BF1658A" w14:textId="77777777" w:rsidTr="00E041D9">
        <w:trPr>
          <w:trHeight w:val="1536"/>
        </w:trPr>
        <w:tc>
          <w:tcPr>
            <w:tcW w:w="10740" w:type="dxa"/>
            <w:vAlign w:val="center"/>
          </w:tcPr>
          <w:p w14:paraId="0EBE4B5C" w14:textId="77777777" w:rsidR="00A441A6" w:rsidRDefault="00A441A6" w:rsidP="00E041D9">
            <w:pPr>
              <w:spacing w:line="360" w:lineRule="auto"/>
              <w:rPr>
                <w:rFonts w:ascii="Arial" w:hAnsi="Arial"/>
                <w:b/>
              </w:rPr>
            </w:pPr>
            <w:r w:rsidRPr="00305086">
              <w:rPr>
                <w:rFonts w:ascii="Arial" w:hAnsi="Arial"/>
                <w:b/>
              </w:rPr>
              <w:t>Parecer</w:t>
            </w:r>
          </w:p>
          <w:p w14:paraId="355DCD48" w14:textId="77777777" w:rsidR="00A441A6" w:rsidRDefault="00A441A6" w:rsidP="00E041D9">
            <w:pPr>
              <w:spacing w:line="36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______________________________________________________________________________________________</w:t>
            </w:r>
          </w:p>
          <w:p w14:paraId="6A991A38" w14:textId="77777777" w:rsidR="00A441A6" w:rsidRDefault="00A441A6" w:rsidP="00E041D9">
            <w:pPr>
              <w:spacing w:line="36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______________________________________________________________________________________________</w:t>
            </w:r>
          </w:p>
          <w:p w14:paraId="0E8FD919" w14:textId="77777777" w:rsidR="00A441A6" w:rsidRDefault="00A441A6" w:rsidP="00E041D9">
            <w:pPr>
              <w:spacing w:line="36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______________________________________________________________________________________________</w:t>
            </w:r>
          </w:p>
          <w:p w14:paraId="3F884622" w14:textId="77777777" w:rsidR="00A441A6" w:rsidRDefault="00A441A6" w:rsidP="00E041D9">
            <w:pPr>
              <w:spacing w:line="360" w:lineRule="auto"/>
              <w:jc w:val="center"/>
              <w:rPr>
                <w:rFonts w:ascii="Arial" w:hAnsi="Arial"/>
                <w:b/>
              </w:rPr>
            </w:pPr>
          </w:p>
          <w:p w14:paraId="69F76D13" w14:textId="77777777" w:rsidR="00A441A6" w:rsidRDefault="00A441A6" w:rsidP="00E041D9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____________________________________                                                   ________________________</w:t>
            </w:r>
          </w:p>
          <w:p w14:paraId="5420733A" w14:textId="77777777" w:rsidR="00A441A6" w:rsidRPr="00305086" w:rsidRDefault="00A441A6" w:rsidP="00E041D9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Responsável pelo preenchimento da ficha                                                    Coordenador (a) do Projeto</w:t>
            </w:r>
          </w:p>
        </w:tc>
      </w:tr>
      <w:tr w:rsidR="00A441A6" w14:paraId="3C7E9F4D" w14:textId="77777777" w:rsidTr="00E041D9">
        <w:trPr>
          <w:trHeight w:val="1536"/>
        </w:trPr>
        <w:tc>
          <w:tcPr>
            <w:tcW w:w="10740" w:type="dxa"/>
            <w:vAlign w:val="center"/>
          </w:tcPr>
          <w:p w14:paraId="4B20CBEE" w14:textId="77777777" w:rsidR="00A441A6" w:rsidRDefault="00A441A6" w:rsidP="00A441A6">
            <w:pPr>
              <w:spacing w:line="360" w:lineRule="auto"/>
              <w:jc w:val="center"/>
              <w:rPr>
                <w:rFonts w:ascii="Arial" w:hAnsi="Arial"/>
                <w:b/>
              </w:rPr>
            </w:pPr>
          </w:p>
          <w:p w14:paraId="583943C5" w14:textId="77777777" w:rsidR="00A441A6" w:rsidRDefault="00A441A6" w:rsidP="00A441A6">
            <w:pPr>
              <w:spacing w:line="360" w:lineRule="auto"/>
              <w:jc w:val="center"/>
              <w:rPr>
                <w:rFonts w:ascii="Arial" w:hAnsi="Arial"/>
                <w:b/>
              </w:rPr>
            </w:pPr>
          </w:p>
          <w:p w14:paraId="27A4C5B9" w14:textId="443C4BEB" w:rsidR="00A441A6" w:rsidRDefault="00A441A6" w:rsidP="00A441A6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__________________________________</w:t>
            </w:r>
          </w:p>
          <w:p w14:paraId="2B0A12C3" w14:textId="3071CB66" w:rsidR="00A441A6" w:rsidRPr="00305086" w:rsidRDefault="00A441A6" w:rsidP="00A441A6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Responsável pel</w:t>
            </w:r>
            <w:r>
              <w:rPr>
                <w:rFonts w:ascii="Arial" w:hAnsi="Arial"/>
                <w:b/>
              </w:rPr>
              <w:t>as informações prestadas</w:t>
            </w:r>
          </w:p>
        </w:tc>
      </w:tr>
    </w:tbl>
    <w:p w14:paraId="4FB285A8" w14:textId="77777777" w:rsidR="00A441A6" w:rsidRDefault="00A441A6" w:rsidP="00642ABE">
      <w:pPr>
        <w:rPr>
          <w:rFonts w:ascii="Arial" w:hAnsi="Arial"/>
        </w:rPr>
      </w:pPr>
    </w:p>
    <w:tbl>
      <w:tblPr>
        <w:tblStyle w:val="Tabelacomgrade"/>
        <w:tblpPr w:leftFromText="141" w:rightFromText="141" w:vertAnchor="page" w:horzAnchor="margin" w:tblpX="108" w:tblpY="1066"/>
        <w:tblW w:w="0" w:type="auto"/>
        <w:tblLook w:val="04A0" w:firstRow="1" w:lastRow="0" w:firstColumn="1" w:lastColumn="0" w:noHBand="0" w:noVBand="1"/>
      </w:tblPr>
      <w:tblGrid>
        <w:gridCol w:w="10805"/>
      </w:tblGrid>
      <w:tr w:rsidR="00CE5030" w14:paraId="5616D354" w14:textId="77777777" w:rsidTr="00E7766E">
        <w:tc>
          <w:tcPr>
            <w:tcW w:w="10805" w:type="dxa"/>
            <w:vAlign w:val="center"/>
          </w:tcPr>
          <w:p w14:paraId="61EC5E51" w14:textId="77777777" w:rsidR="00CE5030" w:rsidRDefault="00CE5030" w:rsidP="00E7766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Desligamento: Data______/______/________     Motivo:__________________________________________________</w:t>
            </w:r>
          </w:p>
          <w:p w14:paraId="43EB2D61" w14:textId="77777777" w:rsidR="00CE5030" w:rsidRDefault="00CE5030" w:rsidP="00E7766E">
            <w:pPr>
              <w:jc w:val="center"/>
              <w:rPr>
                <w:rFonts w:ascii="Arial" w:hAnsi="Arial"/>
              </w:rPr>
            </w:pPr>
          </w:p>
          <w:p w14:paraId="3038C7EB" w14:textId="77777777" w:rsidR="00CE5030" w:rsidRDefault="00CE5030" w:rsidP="00E7766E">
            <w:pPr>
              <w:jc w:val="center"/>
              <w:rPr>
                <w:rFonts w:ascii="Arial" w:hAnsi="Arial"/>
              </w:rPr>
            </w:pPr>
          </w:p>
          <w:p w14:paraId="0D5A4882" w14:textId="77777777" w:rsidR="00CE5030" w:rsidRDefault="00CE5030" w:rsidP="00E7766E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____________________________________ </w:t>
            </w:r>
            <w:r w:rsidR="00E7766E">
              <w:rPr>
                <w:rFonts w:ascii="Arial" w:hAnsi="Arial"/>
                <w:b/>
              </w:rPr>
              <w:t xml:space="preserve">                         </w:t>
            </w:r>
            <w:r>
              <w:rPr>
                <w:rFonts w:ascii="Arial" w:hAnsi="Arial"/>
                <w:b/>
              </w:rPr>
              <w:t xml:space="preserve">  </w:t>
            </w:r>
            <w:r w:rsidR="00E7766E">
              <w:rPr>
                <w:rFonts w:ascii="Arial" w:hAnsi="Arial"/>
                <w:b/>
              </w:rPr>
              <w:t xml:space="preserve">                   </w:t>
            </w:r>
            <w:r>
              <w:rPr>
                <w:rFonts w:ascii="Arial" w:hAnsi="Arial"/>
                <w:b/>
              </w:rPr>
              <w:t xml:space="preserve"> </w:t>
            </w:r>
            <w:r w:rsidR="00E7766E">
              <w:rPr>
                <w:rFonts w:ascii="Arial" w:hAnsi="Arial"/>
                <w:b/>
              </w:rPr>
              <w:t xml:space="preserve">    </w:t>
            </w:r>
            <w:r>
              <w:rPr>
                <w:rFonts w:ascii="Arial" w:hAnsi="Arial"/>
                <w:b/>
              </w:rPr>
              <w:t xml:space="preserve">       ________________________</w:t>
            </w:r>
          </w:p>
          <w:p w14:paraId="5B9C574D" w14:textId="77777777" w:rsidR="00CE5030" w:rsidRDefault="00CE5030" w:rsidP="00E7766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 xml:space="preserve">Responsável pelo preenchimento da ficha      </w:t>
            </w:r>
            <w:r w:rsidR="00E7766E">
              <w:rPr>
                <w:rFonts w:ascii="Arial" w:hAnsi="Arial"/>
                <w:b/>
              </w:rPr>
              <w:t xml:space="preserve">                         </w:t>
            </w:r>
            <w:r>
              <w:rPr>
                <w:rFonts w:ascii="Arial" w:hAnsi="Arial"/>
                <w:b/>
              </w:rPr>
              <w:t xml:space="preserve">  </w:t>
            </w:r>
            <w:r w:rsidR="00E7766E">
              <w:rPr>
                <w:rFonts w:ascii="Arial" w:hAnsi="Arial"/>
                <w:b/>
              </w:rPr>
              <w:t xml:space="preserve">                         </w:t>
            </w:r>
            <w:r>
              <w:rPr>
                <w:rFonts w:ascii="Arial" w:hAnsi="Arial"/>
                <w:b/>
              </w:rPr>
              <w:t xml:space="preserve"> Coordenador (a) do Projeto</w:t>
            </w:r>
          </w:p>
          <w:p w14:paraId="17CE0808" w14:textId="77777777" w:rsidR="00CE5030" w:rsidRDefault="00CE5030" w:rsidP="00E7766E">
            <w:pPr>
              <w:jc w:val="center"/>
              <w:rPr>
                <w:rFonts w:ascii="Arial" w:hAnsi="Arial"/>
              </w:rPr>
            </w:pPr>
          </w:p>
        </w:tc>
      </w:tr>
    </w:tbl>
    <w:p w14:paraId="44B60EBD" w14:textId="77777777" w:rsidR="00CE5030" w:rsidRDefault="00CE5030" w:rsidP="00642ABE">
      <w:pPr>
        <w:rPr>
          <w:rFonts w:ascii="Arial" w:hAnsi="Arial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10805"/>
      </w:tblGrid>
      <w:tr w:rsidR="00257A63" w14:paraId="28005A03" w14:textId="77777777" w:rsidTr="00257A63">
        <w:tc>
          <w:tcPr>
            <w:tcW w:w="10805" w:type="dxa"/>
          </w:tcPr>
          <w:p w14:paraId="17603E9B" w14:textId="77777777" w:rsidR="00CE5030" w:rsidRDefault="00CE5030" w:rsidP="00257A63">
            <w:pPr>
              <w:jc w:val="right"/>
              <w:rPr>
                <w:rFonts w:ascii="Arial" w:hAnsi="Arial"/>
              </w:rPr>
            </w:pPr>
          </w:p>
          <w:p w14:paraId="624E80E5" w14:textId="77777777" w:rsidR="00257A63" w:rsidRDefault="00257A63" w:rsidP="00257A63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Autorizo__________________________________a participar de atividades externas </w:t>
            </w:r>
            <w:r w:rsidR="00A97023">
              <w:rPr>
                <w:rFonts w:ascii="Arial" w:hAnsi="Arial"/>
              </w:rPr>
              <w:t>(parte externa)</w:t>
            </w:r>
            <w:r>
              <w:rPr>
                <w:rFonts w:ascii="Arial" w:hAnsi="Arial"/>
              </w:rPr>
              <w:t xml:space="preserve"> desta Unidade.</w:t>
            </w:r>
            <w:r w:rsidR="00A97023">
              <w:rPr>
                <w:rFonts w:ascii="Arial" w:hAnsi="Arial"/>
              </w:rPr>
              <w:t xml:space="preserve">   </w:t>
            </w:r>
          </w:p>
          <w:p w14:paraId="78B3C10E" w14:textId="77777777" w:rsidR="00257A63" w:rsidRDefault="00257A63" w:rsidP="00257A6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                     Nome do filho (a)</w:t>
            </w:r>
            <w:r>
              <w:rPr>
                <w:rFonts w:ascii="Arial" w:hAnsi="Arial"/>
              </w:rPr>
              <w:br/>
            </w:r>
          </w:p>
          <w:p w14:paraId="23023D8F" w14:textId="77777777" w:rsidR="00257A63" w:rsidRDefault="00257A63" w:rsidP="00257A6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                                                                                                                    _______________________________</w:t>
            </w:r>
            <w:r>
              <w:rPr>
                <w:rFonts w:ascii="Arial" w:hAnsi="Arial"/>
              </w:rPr>
              <w:br/>
              <w:t xml:space="preserve">                                                                                                                                              Pai, Mãe ou </w:t>
            </w:r>
            <w:r w:rsidR="004935BE">
              <w:rPr>
                <w:rFonts w:ascii="Arial" w:hAnsi="Arial"/>
              </w:rPr>
              <w:t>Responsável.</w:t>
            </w:r>
          </w:p>
        </w:tc>
      </w:tr>
    </w:tbl>
    <w:p w14:paraId="3089EE5F" w14:textId="77777777" w:rsidR="00257A63" w:rsidRDefault="00257A63" w:rsidP="00642ABE">
      <w:pPr>
        <w:rPr>
          <w:rFonts w:ascii="Arial" w:hAnsi="Arial"/>
        </w:rPr>
      </w:pPr>
    </w:p>
    <w:tbl>
      <w:tblPr>
        <w:tblStyle w:val="Tabelacomgrade"/>
        <w:tblW w:w="10805" w:type="dxa"/>
        <w:tblInd w:w="108" w:type="dxa"/>
        <w:tblLook w:val="04A0" w:firstRow="1" w:lastRow="0" w:firstColumn="1" w:lastColumn="0" w:noHBand="0" w:noVBand="1"/>
      </w:tblPr>
      <w:tblGrid>
        <w:gridCol w:w="10805"/>
      </w:tblGrid>
      <w:tr w:rsidR="00CE5030" w14:paraId="57D2DCE3" w14:textId="77777777" w:rsidTr="00CE5030">
        <w:tc>
          <w:tcPr>
            <w:tcW w:w="10805" w:type="dxa"/>
          </w:tcPr>
          <w:p w14:paraId="368A7EB7" w14:textId="77777777" w:rsidR="00CE5030" w:rsidRDefault="00CE5030" w:rsidP="00CE5030">
            <w:pPr>
              <w:rPr>
                <w:rFonts w:ascii="Arial" w:hAnsi="Arial"/>
              </w:rPr>
            </w:pPr>
          </w:p>
          <w:p w14:paraId="7A2C01E7" w14:textId="77777777" w:rsidR="00CE5030" w:rsidRDefault="00CE5030" w:rsidP="00CE503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Autorizo__________________________________a ir embora sozinho.</w:t>
            </w:r>
          </w:p>
          <w:p w14:paraId="0551E971" w14:textId="77777777" w:rsidR="00CE5030" w:rsidRDefault="00CE5030" w:rsidP="00B322A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                     Nome do filho (a)</w:t>
            </w:r>
            <w:r>
              <w:rPr>
                <w:rFonts w:ascii="Arial" w:hAnsi="Arial"/>
              </w:rPr>
              <w:br/>
            </w:r>
          </w:p>
          <w:p w14:paraId="32754488" w14:textId="77777777" w:rsidR="00CE5030" w:rsidRDefault="00CE5030" w:rsidP="00B322A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                                                                                                                    _______________________________</w:t>
            </w:r>
            <w:r>
              <w:rPr>
                <w:rFonts w:ascii="Arial" w:hAnsi="Arial"/>
              </w:rPr>
              <w:br/>
              <w:t xml:space="preserve">                                                                                                                                              Pai, Mãe ou </w:t>
            </w:r>
            <w:r w:rsidR="004935BE">
              <w:rPr>
                <w:rFonts w:ascii="Arial" w:hAnsi="Arial"/>
              </w:rPr>
              <w:t>Responsável.</w:t>
            </w:r>
          </w:p>
        </w:tc>
      </w:tr>
    </w:tbl>
    <w:p w14:paraId="4F70D53E" w14:textId="77777777" w:rsidR="00CE5030" w:rsidRDefault="00CE5030" w:rsidP="00642ABE">
      <w:pPr>
        <w:rPr>
          <w:rFonts w:ascii="Arial" w:hAnsi="Arial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10881"/>
      </w:tblGrid>
      <w:tr w:rsidR="00CE5030" w14:paraId="383F4F9B" w14:textId="77777777" w:rsidTr="00CE5030">
        <w:tc>
          <w:tcPr>
            <w:tcW w:w="10881" w:type="dxa"/>
          </w:tcPr>
          <w:p w14:paraId="36B19121" w14:textId="77777777" w:rsidR="00CE5030" w:rsidRDefault="00CE5030" w:rsidP="00642ABE">
            <w:pPr>
              <w:rPr>
                <w:rFonts w:ascii="Arial" w:hAnsi="Arial"/>
              </w:rPr>
            </w:pPr>
          </w:p>
          <w:p w14:paraId="55195E27" w14:textId="77777777" w:rsidR="00CE5030" w:rsidRDefault="00CE5030" w:rsidP="00642AB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REMATRÍCULA:</w:t>
            </w:r>
          </w:p>
          <w:p w14:paraId="493DDCBA" w14:textId="77777777" w:rsidR="00CE5030" w:rsidRDefault="00CE5030" w:rsidP="00642ABE">
            <w:pPr>
              <w:rPr>
                <w:rFonts w:ascii="Arial" w:hAnsi="Arial"/>
              </w:rPr>
            </w:pPr>
          </w:p>
          <w:p w14:paraId="6549AE40" w14:textId="77777777" w:rsidR="00CE5030" w:rsidRDefault="00CE5030" w:rsidP="00642AB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Data:______/______/________                                    Novas Informações:____________________________________</w:t>
            </w:r>
          </w:p>
          <w:p w14:paraId="56AEAF8E" w14:textId="77777777" w:rsidR="00CE5030" w:rsidRDefault="00CE5030" w:rsidP="00642ABE">
            <w:pPr>
              <w:rPr>
                <w:rFonts w:ascii="Arial" w:hAnsi="Arial"/>
              </w:rPr>
            </w:pPr>
          </w:p>
          <w:p w14:paraId="0691C06B" w14:textId="77777777" w:rsidR="00CE5030" w:rsidRDefault="00CE5030" w:rsidP="00CE5030">
            <w:pPr>
              <w:spacing w:line="48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208F7694" w14:textId="77777777" w:rsidR="00CE5030" w:rsidRDefault="00CE5030" w:rsidP="00CE5030">
            <w:pPr>
              <w:spacing w:line="480" w:lineRule="auto"/>
              <w:rPr>
                <w:rFonts w:ascii="Arial" w:hAnsi="Arial"/>
                <w:b/>
              </w:rPr>
            </w:pPr>
          </w:p>
          <w:p w14:paraId="3AC4DDF6" w14:textId="77777777" w:rsidR="00CE5030" w:rsidRDefault="00CE5030" w:rsidP="00CE5030">
            <w:pPr>
              <w:spacing w:line="480" w:lineRule="auto"/>
              <w:rPr>
                <w:rFonts w:ascii="Arial" w:hAnsi="Arial"/>
                <w:b/>
              </w:rPr>
            </w:pPr>
            <w:r w:rsidRPr="00A41576">
              <w:rPr>
                <w:rFonts w:ascii="Arial" w:hAnsi="Arial"/>
                <w:b/>
              </w:rPr>
              <w:t>As demais informações desta ficha continuam válidas.</w:t>
            </w:r>
          </w:p>
          <w:p w14:paraId="2D840A2C" w14:textId="77777777" w:rsidR="00CE5030" w:rsidRDefault="00CE5030" w:rsidP="00CE5030">
            <w:pPr>
              <w:spacing w:line="480" w:lineRule="auto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</w:t>
            </w:r>
          </w:p>
          <w:p w14:paraId="3D8711BA" w14:textId="77777777" w:rsidR="00CE5030" w:rsidRDefault="00A97023" w:rsidP="00A9702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                                                                                                               </w:t>
            </w:r>
            <w:r w:rsidR="00CE5030">
              <w:rPr>
                <w:rFonts w:ascii="Arial" w:hAnsi="Arial"/>
              </w:rPr>
              <w:t>Coordenador (a) do Projeto</w:t>
            </w:r>
          </w:p>
          <w:p w14:paraId="01BFDAF3" w14:textId="77777777" w:rsidR="00CE5030" w:rsidRDefault="00CE5030" w:rsidP="00642ABE">
            <w:pPr>
              <w:rPr>
                <w:rFonts w:ascii="Arial" w:hAnsi="Arial"/>
              </w:rPr>
            </w:pPr>
          </w:p>
        </w:tc>
      </w:tr>
    </w:tbl>
    <w:p w14:paraId="6FDDB10B" w14:textId="77777777" w:rsidR="00CE5030" w:rsidRDefault="00CE5030" w:rsidP="00642ABE">
      <w:pPr>
        <w:rPr>
          <w:rFonts w:ascii="Arial" w:hAnsi="Arial"/>
        </w:rPr>
      </w:pPr>
    </w:p>
    <w:p w14:paraId="26DDEBA2" w14:textId="77777777" w:rsidR="00CE5030" w:rsidRDefault="00CE5030" w:rsidP="00642ABE">
      <w:pPr>
        <w:rPr>
          <w:rFonts w:ascii="Arial" w:hAnsi="Arial"/>
        </w:rPr>
      </w:pPr>
    </w:p>
    <w:p w14:paraId="2AA56A6A" w14:textId="77777777" w:rsidR="0030651C" w:rsidRDefault="0030651C" w:rsidP="00431D0F">
      <w:pPr>
        <w:jc w:val="both"/>
        <w:rPr>
          <w:rFonts w:ascii="Arial" w:hAnsi="Arial"/>
        </w:rPr>
      </w:pPr>
    </w:p>
    <w:sectPr w:rsidR="0030651C" w:rsidSect="00A441A6">
      <w:headerReference w:type="even" r:id="rId22"/>
      <w:headerReference w:type="default" r:id="rId23"/>
      <w:footerReference w:type="even" r:id="rId24"/>
      <w:footerReference w:type="default" r:id="rId25"/>
      <w:pgSz w:w="11907" w:h="16500" w:code="9"/>
      <w:pgMar w:top="567" w:right="567" w:bottom="851" w:left="567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EFF0" w14:textId="77777777" w:rsidR="0005420C" w:rsidRDefault="0005420C">
      <w:r>
        <w:separator/>
      </w:r>
    </w:p>
  </w:endnote>
  <w:endnote w:type="continuationSeparator" w:id="0">
    <w:p w14:paraId="275AC614" w14:textId="77777777" w:rsidR="0005420C" w:rsidRDefault="00054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47BF" w14:textId="77777777" w:rsidR="00817335" w:rsidRDefault="004F7B3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81733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582FC6" w14:textId="77777777" w:rsidR="00817335" w:rsidRDefault="0081733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0443" w14:textId="77777777" w:rsidR="007175FE" w:rsidRDefault="007175FE" w:rsidP="007175FE">
    <w:pPr>
      <w:jc w:val="center"/>
      <w:rPr>
        <w:b/>
        <w:sz w:val="16"/>
        <w:szCs w:val="16"/>
      </w:rPr>
    </w:pPr>
  </w:p>
  <w:p w14:paraId="39A05961" w14:textId="77777777" w:rsidR="007175FE" w:rsidRDefault="007175FE" w:rsidP="007175FE">
    <w:pPr>
      <w:jc w:val="center"/>
      <w:rPr>
        <w:b/>
        <w:sz w:val="16"/>
        <w:szCs w:val="16"/>
      </w:rPr>
    </w:pPr>
  </w:p>
  <w:p w14:paraId="5791AC50" w14:textId="77777777" w:rsidR="007A39A1" w:rsidRDefault="007A39A1" w:rsidP="007175FE">
    <w:pPr>
      <w:jc w:val="center"/>
      <w:rPr>
        <w:b/>
        <w:sz w:val="16"/>
        <w:szCs w:val="16"/>
      </w:rPr>
    </w:pPr>
  </w:p>
  <w:p w14:paraId="0A8C5D3F" w14:textId="77777777" w:rsidR="007A39A1" w:rsidRDefault="007A39A1" w:rsidP="007175FE">
    <w:pPr>
      <w:jc w:val="center"/>
      <w:rPr>
        <w:b/>
        <w:sz w:val="16"/>
        <w:szCs w:val="16"/>
      </w:rPr>
    </w:pPr>
  </w:p>
  <w:p w14:paraId="45E1E7BE" w14:textId="77777777" w:rsidR="007175FE" w:rsidRPr="00CF2C18" w:rsidRDefault="007175FE" w:rsidP="007175FE">
    <w:pPr>
      <w:jc w:val="center"/>
      <w:rPr>
        <w:b/>
        <w:sz w:val="16"/>
        <w:szCs w:val="16"/>
      </w:rPr>
    </w:pPr>
    <w:r w:rsidRPr="00CF2C18">
      <w:rPr>
        <w:b/>
        <w:sz w:val="16"/>
        <w:szCs w:val="16"/>
      </w:rPr>
      <w:t xml:space="preserve">Associação Cristã de Moços de São Paulo </w:t>
    </w:r>
    <w:r>
      <w:rPr>
        <w:b/>
        <w:sz w:val="16"/>
        <w:szCs w:val="16"/>
      </w:rPr>
      <w:t>–</w:t>
    </w:r>
    <w:r w:rsidRPr="00CF2C18">
      <w:rPr>
        <w:b/>
        <w:sz w:val="16"/>
        <w:szCs w:val="16"/>
      </w:rPr>
      <w:t xml:space="preserve"> </w:t>
    </w:r>
    <w:r>
      <w:rPr>
        <w:b/>
        <w:sz w:val="16"/>
        <w:szCs w:val="16"/>
      </w:rPr>
      <w:t xml:space="preserve">Unidade </w:t>
    </w:r>
    <w:r w:rsidRPr="00CF2C18">
      <w:rPr>
        <w:b/>
        <w:sz w:val="16"/>
        <w:szCs w:val="16"/>
      </w:rPr>
      <w:t>Carapicuíba</w:t>
    </w:r>
  </w:p>
  <w:p w14:paraId="06844429" w14:textId="77777777" w:rsidR="007175FE" w:rsidRPr="00CF2C18" w:rsidRDefault="007175FE" w:rsidP="007175FE">
    <w:pPr>
      <w:jc w:val="center"/>
      <w:rPr>
        <w:sz w:val="16"/>
        <w:szCs w:val="16"/>
      </w:rPr>
    </w:pPr>
    <w:r w:rsidRPr="00CF2C18">
      <w:rPr>
        <w:sz w:val="16"/>
        <w:szCs w:val="16"/>
      </w:rPr>
      <w:t>Av. Deputado Emílio Carlos, 945 - Vila Caldas CEP 06310-160 Carapicuíba/SP</w:t>
    </w:r>
  </w:p>
  <w:p w14:paraId="1B378E19" w14:textId="77777777" w:rsidR="007175FE" w:rsidRPr="00CF2C18" w:rsidRDefault="007175FE" w:rsidP="007175FE">
    <w:pPr>
      <w:jc w:val="center"/>
      <w:rPr>
        <w:sz w:val="16"/>
        <w:szCs w:val="16"/>
      </w:rPr>
    </w:pPr>
    <w:r>
      <w:rPr>
        <w:sz w:val="16"/>
        <w:szCs w:val="16"/>
      </w:rPr>
      <w:t>Tel.(</w:t>
    </w:r>
    <w:r w:rsidRPr="00CF2C18">
      <w:rPr>
        <w:sz w:val="16"/>
        <w:szCs w:val="16"/>
      </w:rPr>
      <w:t>11</w:t>
    </w:r>
    <w:r>
      <w:rPr>
        <w:sz w:val="16"/>
        <w:szCs w:val="16"/>
      </w:rPr>
      <w:t>)</w:t>
    </w:r>
    <w:r w:rsidRPr="00CF2C18">
      <w:rPr>
        <w:sz w:val="16"/>
        <w:szCs w:val="16"/>
      </w:rPr>
      <w:t xml:space="preserve"> 4181-3195 - </w:t>
    </w:r>
    <w:hyperlink r:id="rId1">
      <w:r w:rsidRPr="00CF2C18">
        <w:rPr>
          <w:color w:val="1155CC"/>
          <w:sz w:val="16"/>
          <w:szCs w:val="16"/>
          <w:u w:val="single"/>
        </w:rPr>
        <w:t>www.acmsaopaulo.org</w:t>
      </w:r>
    </w:hyperlink>
    <w:r w:rsidRPr="00CF2C18">
      <w:rPr>
        <w:sz w:val="16"/>
        <w:szCs w:val="16"/>
      </w:rPr>
      <w:t xml:space="preserve"> - coord</w:t>
    </w:r>
    <w:r>
      <w:rPr>
        <w:sz w:val="16"/>
        <w:szCs w:val="16"/>
      </w:rPr>
      <w:t>.cdccarapicuiba@acmsaopaulo.org</w:t>
    </w:r>
  </w:p>
  <w:p w14:paraId="3D530736" w14:textId="77777777" w:rsidR="007175FE" w:rsidRDefault="007175FE" w:rsidP="007175FE">
    <w:pPr>
      <w:pStyle w:val="Rodap"/>
      <w:ind w:right="360"/>
      <w:rPr>
        <w:sz w:val="2"/>
        <w:szCs w:val="2"/>
      </w:rPr>
    </w:pPr>
  </w:p>
  <w:p w14:paraId="354869F3" w14:textId="77777777" w:rsidR="007175FE" w:rsidRDefault="007175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3D27C" w14:textId="77777777" w:rsidR="0005420C" w:rsidRDefault="0005420C">
      <w:r>
        <w:separator/>
      </w:r>
    </w:p>
  </w:footnote>
  <w:footnote w:type="continuationSeparator" w:id="0">
    <w:p w14:paraId="0F90A2F2" w14:textId="77777777" w:rsidR="0005420C" w:rsidRDefault="00054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CBFD" w14:textId="77777777" w:rsidR="00817335" w:rsidRDefault="004F7B3D">
    <w:pPr>
      <w:pStyle w:val="Cabealho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 w:rsidR="0081733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0F58034" w14:textId="77777777" w:rsidR="00817335" w:rsidRDefault="00817335">
    <w:pPr>
      <w:pStyle w:val="Cabealh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5E557" w14:textId="77777777" w:rsidR="00817335" w:rsidRPr="00830457" w:rsidRDefault="00817335" w:rsidP="00830457">
    <w:pPr>
      <w:tabs>
        <w:tab w:val="left" w:pos="1276"/>
      </w:tabs>
      <w:spacing w:after="80"/>
      <w:jc w:val="center"/>
      <w:rPr>
        <w:rFonts w:ascii="Arial" w:hAnsi="Arial" w:cs="Arial"/>
        <w:szCs w:val="24"/>
      </w:rPr>
    </w:pPr>
    <w:r>
      <w:rPr>
        <w:rFonts w:ascii="Arial" w:hAnsi="Arial" w:cs="Arial"/>
        <w:noProof/>
        <w:szCs w:val="24"/>
      </w:rPr>
      <w:drawing>
        <wp:anchor distT="0" distB="0" distL="114300" distR="114300" simplePos="0" relativeHeight="251660288" behindDoc="1" locked="0" layoutInCell="1" allowOverlap="1" wp14:anchorId="4D331D6B" wp14:editId="3CFC5E86">
          <wp:simplePos x="0" y="0"/>
          <wp:positionH relativeFrom="column">
            <wp:posOffset>49530</wp:posOffset>
          </wp:positionH>
          <wp:positionV relativeFrom="paragraph">
            <wp:posOffset>-46990</wp:posOffset>
          </wp:positionV>
          <wp:extent cx="342900" cy="428625"/>
          <wp:effectExtent l="19050" t="0" r="0" b="0"/>
          <wp:wrapTight wrapText="bothSides">
            <wp:wrapPolygon edited="0">
              <wp:start x="-1200" y="0"/>
              <wp:lineTo x="-1200" y="21120"/>
              <wp:lineTo x="21600" y="21120"/>
              <wp:lineTo x="21600" y="0"/>
              <wp:lineTo x="-1200" y="0"/>
            </wp:wrapPolygon>
          </wp:wrapTight>
          <wp:docPr id="1892379620" name="Imagem 18923796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30457">
      <w:rPr>
        <w:rFonts w:ascii="Arial" w:hAnsi="Arial" w:cs="Arial"/>
        <w:szCs w:val="24"/>
      </w:rPr>
      <w:t>Associação Cristã de Moços de São Paulo</w:t>
    </w:r>
  </w:p>
  <w:p w14:paraId="3D3C2275" w14:textId="77777777" w:rsidR="00817335" w:rsidRPr="00830457" w:rsidRDefault="00817335" w:rsidP="00830457">
    <w:pPr>
      <w:tabs>
        <w:tab w:val="left" w:pos="1276"/>
      </w:tabs>
      <w:spacing w:after="80"/>
      <w:jc w:val="center"/>
      <w:rPr>
        <w:rFonts w:ascii="Arial" w:hAnsi="Arial" w:cs="Arial"/>
        <w:szCs w:val="24"/>
      </w:rPr>
    </w:pPr>
    <w:r w:rsidRPr="00830457">
      <w:rPr>
        <w:rFonts w:ascii="Arial" w:hAnsi="Arial" w:cs="Arial"/>
        <w:szCs w:val="24"/>
      </w:rPr>
      <w:t>Divisão de Desenvolvimento Social</w:t>
    </w:r>
  </w:p>
  <w:p w14:paraId="4702B2E7" w14:textId="77777777" w:rsidR="00817335" w:rsidRDefault="00817335" w:rsidP="001260C3">
    <w:pPr>
      <w:pStyle w:val="Cabealho"/>
      <w:jc w:val="cent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F676A"/>
    <w:multiLevelType w:val="singleLevel"/>
    <w:tmpl w:val="4C86FDE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72911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59EA"/>
    <w:rsid w:val="0005420C"/>
    <w:rsid w:val="00077514"/>
    <w:rsid w:val="00090D81"/>
    <w:rsid w:val="000B6F6C"/>
    <w:rsid w:val="000C092D"/>
    <w:rsid w:val="000F1397"/>
    <w:rsid w:val="00113BAF"/>
    <w:rsid w:val="001260C3"/>
    <w:rsid w:val="001359EA"/>
    <w:rsid w:val="00140DBC"/>
    <w:rsid w:val="00163BDB"/>
    <w:rsid w:val="001A1688"/>
    <w:rsid w:val="001C1298"/>
    <w:rsid w:val="00257A63"/>
    <w:rsid w:val="002811E2"/>
    <w:rsid w:val="00282090"/>
    <w:rsid w:val="0028279B"/>
    <w:rsid w:val="002A1A63"/>
    <w:rsid w:val="002E3E12"/>
    <w:rsid w:val="00305086"/>
    <w:rsid w:val="0030651C"/>
    <w:rsid w:val="0032038C"/>
    <w:rsid w:val="00327F4A"/>
    <w:rsid w:val="003371FF"/>
    <w:rsid w:val="00374FE1"/>
    <w:rsid w:val="00380FED"/>
    <w:rsid w:val="00384EA5"/>
    <w:rsid w:val="003865C9"/>
    <w:rsid w:val="003A457C"/>
    <w:rsid w:val="003C5E5C"/>
    <w:rsid w:val="003D5B4B"/>
    <w:rsid w:val="003E05CB"/>
    <w:rsid w:val="00406BAE"/>
    <w:rsid w:val="00411205"/>
    <w:rsid w:val="00415A5D"/>
    <w:rsid w:val="00431D0F"/>
    <w:rsid w:val="00465DEE"/>
    <w:rsid w:val="00466E2D"/>
    <w:rsid w:val="004901C3"/>
    <w:rsid w:val="004935BE"/>
    <w:rsid w:val="004979BC"/>
    <w:rsid w:val="004E3264"/>
    <w:rsid w:val="004F7B3D"/>
    <w:rsid w:val="005372E8"/>
    <w:rsid w:val="00642ABE"/>
    <w:rsid w:val="0068167E"/>
    <w:rsid w:val="006C4F2D"/>
    <w:rsid w:val="006E33C2"/>
    <w:rsid w:val="00715503"/>
    <w:rsid w:val="007175FE"/>
    <w:rsid w:val="007410F8"/>
    <w:rsid w:val="00756EE3"/>
    <w:rsid w:val="007860B2"/>
    <w:rsid w:val="007978C3"/>
    <w:rsid w:val="007A39A1"/>
    <w:rsid w:val="007B08B5"/>
    <w:rsid w:val="00802B37"/>
    <w:rsid w:val="00817335"/>
    <w:rsid w:val="00817E05"/>
    <w:rsid w:val="00830457"/>
    <w:rsid w:val="00836191"/>
    <w:rsid w:val="008479AB"/>
    <w:rsid w:val="00870204"/>
    <w:rsid w:val="008B519B"/>
    <w:rsid w:val="008C445C"/>
    <w:rsid w:val="008E15DC"/>
    <w:rsid w:val="0091458A"/>
    <w:rsid w:val="009C3052"/>
    <w:rsid w:val="009D6D15"/>
    <w:rsid w:val="009E2464"/>
    <w:rsid w:val="00A41576"/>
    <w:rsid w:val="00A441A6"/>
    <w:rsid w:val="00A47D41"/>
    <w:rsid w:val="00A75DBA"/>
    <w:rsid w:val="00A87F66"/>
    <w:rsid w:val="00A97023"/>
    <w:rsid w:val="00AC04F7"/>
    <w:rsid w:val="00AC068C"/>
    <w:rsid w:val="00AE7179"/>
    <w:rsid w:val="00B108C3"/>
    <w:rsid w:val="00B36571"/>
    <w:rsid w:val="00BE230B"/>
    <w:rsid w:val="00BF7BB9"/>
    <w:rsid w:val="00C243BB"/>
    <w:rsid w:val="00C30BFE"/>
    <w:rsid w:val="00C37D53"/>
    <w:rsid w:val="00C4404A"/>
    <w:rsid w:val="00C560AE"/>
    <w:rsid w:val="00CA52F7"/>
    <w:rsid w:val="00CC6368"/>
    <w:rsid w:val="00CE5030"/>
    <w:rsid w:val="00D31286"/>
    <w:rsid w:val="00D95070"/>
    <w:rsid w:val="00E06CE0"/>
    <w:rsid w:val="00E25AAF"/>
    <w:rsid w:val="00E45E94"/>
    <w:rsid w:val="00E7766E"/>
    <w:rsid w:val="00EE0829"/>
    <w:rsid w:val="00EF738F"/>
    <w:rsid w:val="00F10E15"/>
    <w:rsid w:val="00F45165"/>
    <w:rsid w:val="00F9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F6655B"/>
  <w15:docId w15:val="{65C0830E-6227-42C2-B8DA-3EC8CD70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Normal"/>
    <w:link w:val="Ttulo3Char"/>
    <w:qFormat/>
    <w:pPr>
      <w:keepNext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color w:val="FF0000"/>
    </w:rPr>
  </w:style>
  <w:style w:type="paragraph" w:styleId="Ttulo5">
    <w:name w:val="heading 5"/>
    <w:basedOn w:val="Normal"/>
    <w:next w:val="Normal"/>
    <w:qFormat/>
    <w:pPr>
      <w:keepNext/>
      <w:ind w:left="-54"/>
      <w:outlineLvl w:val="4"/>
    </w:pPr>
    <w:rPr>
      <w:rFonts w:ascii="Arial" w:hAnsi="Arial"/>
      <w:b/>
      <w:bCs/>
    </w:rPr>
  </w:style>
  <w:style w:type="paragraph" w:styleId="Ttulo6">
    <w:name w:val="heading 6"/>
    <w:basedOn w:val="Normal"/>
    <w:next w:val="Normal"/>
    <w:qFormat/>
    <w:pPr>
      <w:keepNext/>
      <w:spacing w:after="240"/>
      <w:ind w:left="2126"/>
      <w:outlineLvl w:val="5"/>
    </w:pPr>
    <w:rPr>
      <w:rFonts w:ascii="Arial" w:hAnsi="Arial"/>
      <w:b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customStyle="1" w:styleId="CabealhoChar">
    <w:name w:val="Cabeçalho Char"/>
    <w:basedOn w:val="Fontepargpadro"/>
    <w:link w:val="Cabealho"/>
    <w:uiPriority w:val="99"/>
    <w:rsid w:val="001260C3"/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60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60C3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rsid w:val="00113BAF"/>
    <w:rPr>
      <w:rFonts w:ascii="Arial" w:hAnsi="Arial"/>
      <w:b/>
    </w:rPr>
  </w:style>
  <w:style w:type="table" w:styleId="Tabelacomgrade">
    <w:name w:val="Table Grid"/>
    <w:basedOn w:val="Tabelanormal"/>
    <w:uiPriority w:val="59"/>
    <w:rsid w:val="00C56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AE7179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717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header" Target="header2.xml"/><Relationship Id="rId10" Type="http://schemas.openxmlformats.org/officeDocument/2006/relationships/image" Target="media/image3.wmf"/><Relationship Id="rId19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cmsaopaulo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M\Desktop\D.Social%20Geral\pendrive%20ana\ACM\ficha\2010%20-%20FICHA%20DE%20MATRICULA%20-%20atualizada%20em%20novenbro%20ana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45B0FF-3D09-4A42-B907-AAB861264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2010 - FICHA DE MATRICULA - atualizada em novenbro ana</Template>
  <TotalTime>367</TotalTime>
  <Pages>4</Pages>
  <Words>291</Words>
  <Characters>4821</Characters>
  <Application>Microsoft Office Word</Application>
  <DocSecurity>0</DocSecurity>
  <Lines>370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UNIDADE: ___________________________</vt:lpstr>
      <vt:lpstr>UNIDADE: ___________________________</vt:lpstr>
    </vt:vector>
  </TitlesOfParts>
  <Company>A.C.M. - S.P.</Company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UNIDADE: ___________________________</dc:title>
  <dc:creator>ACM</dc:creator>
  <cp:lastModifiedBy>Cdc Carapicuiba</cp:lastModifiedBy>
  <cp:revision>17</cp:revision>
  <cp:lastPrinted>2023-10-18T14:22:00Z</cp:lastPrinted>
  <dcterms:created xsi:type="dcterms:W3CDTF">2022-06-08T11:46:00Z</dcterms:created>
  <dcterms:modified xsi:type="dcterms:W3CDTF">2026-03-24T16:30:00Z</dcterms:modified>
</cp:coreProperties>
</file>